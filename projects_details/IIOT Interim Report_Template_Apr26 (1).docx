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66253568"/>
    <w:p w14:paraId="6CB24FEE" w14:textId="21CF7DF8" w:rsidR="00833438" w:rsidRDefault="00116D2B" w:rsidP="0050786D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05B67" wp14:editId="1FDBC97F">
                <wp:simplePos x="0" y="0"/>
                <wp:positionH relativeFrom="column">
                  <wp:posOffset>-448945</wp:posOffset>
                </wp:positionH>
                <wp:positionV relativeFrom="paragraph">
                  <wp:posOffset>-131445</wp:posOffset>
                </wp:positionV>
                <wp:extent cx="7105650" cy="9874250"/>
                <wp:effectExtent l="0" t="0" r="19050" b="12700"/>
                <wp:wrapNone/>
                <wp:docPr id="12712730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9874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F8A9F" id="Rectangle 1" o:spid="_x0000_s1026" style="position:absolute;margin-left:-35.35pt;margin-top:-10.35pt;width:559.5pt;height:77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" filled="f" strokecolor="#091723 [484]" strokeweight="1pt"/>
            </w:pict>
          </mc:Fallback>
        </mc:AlternateContent>
      </w:r>
      <w:r w:rsidR="00833438">
        <w:rPr>
          <w:b/>
          <w:bCs/>
          <w:color w:val="000000"/>
          <w:sz w:val="36"/>
          <w:szCs w:val="36"/>
        </w:rPr>
        <w:t xml:space="preserve">TEMASEK POLYTECHNIC </w:t>
      </w:r>
      <w:r w:rsidR="00833438">
        <w:rPr>
          <w:b/>
          <w:bCs/>
          <w:color w:val="000000"/>
          <w:sz w:val="36"/>
          <w:szCs w:val="36"/>
        </w:rPr>
        <w:br/>
        <w:t>SCHOOL OF ENGINEERING</w:t>
      </w:r>
    </w:p>
    <w:p w14:paraId="0FB161DD" w14:textId="77777777" w:rsidR="00833438" w:rsidRDefault="00833438"/>
    <w:p w14:paraId="23040D44" w14:textId="77777777" w:rsidR="00833438" w:rsidRDefault="00833438"/>
    <w:p w14:paraId="6D7DA319" w14:textId="77777777" w:rsidR="00833438" w:rsidRDefault="00833438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 xml:space="preserve">Diploma in </w:t>
      </w:r>
      <w:r w:rsidRPr="008547DF">
        <w:rPr>
          <w:b/>
          <w:bCs/>
          <w:color w:val="C00000"/>
          <w:sz w:val="48"/>
        </w:rPr>
        <w:t xml:space="preserve">[                       </w:t>
      </w:r>
      <w:proofErr w:type="gramStart"/>
      <w:r w:rsidRPr="008547DF">
        <w:rPr>
          <w:b/>
          <w:bCs/>
          <w:color w:val="C00000"/>
          <w:sz w:val="48"/>
        </w:rPr>
        <w:t xml:space="preserve">  ]</w:t>
      </w:r>
      <w:proofErr w:type="gramEnd"/>
    </w:p>
    <w:p w14:paraId="07E6D52B" w14:textId="77777777" w:rsidR="00833438" w:rsidRDefault="00833438">
      <w:pPr>
        <w:jc w:val="center"/>
        <w:rPr>
          <w:b/>
          <w:bCs/>
          <w:sz w:val="48"/>
        </w:rPr>
      </w:pPr>
    </w:p>
    <w:p w14:paraId="3D8C996E" w14:textId="77777777" w:rsidR="00833438" w:rsidRPr="0050786D" w:rsidRDefault="00833438">
      <w:pPr>
        <w:jc w:val="center"/>
        <w:rPr>
          <w:b/>
          <w:bCs/>
          <w:sz w:val="40"/>
        </w:rPr>
      </w:pPr>
      <w:r w:rsidRPr="0050786D">
        <w:rPr>
          <w:b/>
          <w:bCs/>
          <w:sz w:val="40"/>
        </w:rPr>
        <w:t>Project Interim Report</w:t>
      </w:r>
    </w:p>
    <w:p w14:paraId="55E6DD63" w14:textId="3BA068E6" w:rsidR="00833438" w:rsidRPr="0050786D" w:rsidRDefault="000158D5">
      <w:pPr>
        <w:jc w:val="center"/>
        <w:rPr>
          <w:b/>
          <w:bCs/>
          <w:sz w:val="40"/>
        </w:rPr>
      </w:pPr>
      <w:r>
        <w:rPr>
          <w:b/>
          <w:bCs/>
          <w:sz w:val="40"/>
        </w:rPr>
        <w:t xml:space="preserve">Industrial </w:t>
      </w:r>
      <w:r w:rsidR="00833438" w:rsidRPr="0050786D">
        <w:rPr>
          <w:b/>
          <w:bCs/>
          <w:sz w:val="40"/>
        </w:rPr>
        <w:t xml:space="preserve">Internet of Things </w:t>
      </w:r>
      <w:r>
        <w:rPr>
          <w:b/>
          <w:bCs/>
          <w:sz w:val="40"/>
        </w:rPr>
        <w:t>for Advanced Manufacturing</w:t>
      </w:r>
      <w:r w:rsidR="00833438" w:rsidRPr="0050786D">
        <w:rPr>
          <w:b/>
          <w:bCs/>
          <w:sz w:val="40"/>
        </w:rPr>
        <w:t xml:space="preserve"> (E</w:t>
      </w:r>
      <w:r>
        <w:rPr>
          <w:b/>
          <w:bCs/>
          <w:sz w:val="40"/>
        </w:rPr>
        <w:t>C</w:t>
      </w:r>
      <w:r w:rsidR="00833438" w:rsidRPr="0050786D">
        <w:rPr>
          <w:b/>
          <w:bCs/>
          <w:sz w:val="40"/>
        </w:rPr>
        <w:t>MC</w:t>
      </w:r>
      <w:r>
        <w:rPr>
          <w:b/>
          <w:bCs/>
          <w:sz w:val="40"/>
        </w:rPr>
        <w:t>104</w:t>
      </w:r>
      <w:r w:rsidR="00833438" w:rsidRPr="0050786D">
        <w:rPr>
          <w:b/>
          <w:bCs/>
          <w:sz w:val="40"/>
        </w:rPr>
        <w:t>)</w:t>
      </w:r>
    </w:p>
    <w:p w14:paraId="14C8034C" w14:textId="77777777" w:rsidR="00833438" w:rsidRDefault="00833438">
      <w:pPr>
        <w:rPr>
          <w:b/>
          <w:bCs/>
        </w:rPr>
      </w:pPr>
    </w:p>
    <w:p w14:paraId="3FBAE54F" w14:textId="77777777" w:rsidR="00833438" w:rsidRDefault="00833438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Submitted By</w:t>
      </w:r>
    </w:p>
    <w:p w14:paraId="7FFBE402" w14:textId="77777777" w:rsidR="00833438" w:rsidRDefault="00833438">
      <w:pPr>
        <w:jc w:val="center"/>
        <w:rPr>
          <w:b/>
          <w:bCs/>
          <w:sz w:val="36"/>
        </w:rPr>
      </w:pPr>
    </w:p>
    <w:p w14:paraId="7D671889" w14:textId="77777777" w:rsidR="00833438" w:rsidRDefault="00833438" w:rsidP="0050786D">
      <w:pPr>
        <w:jc w:val="center"/>
        <w:rPr>
          <w:b/>
          <w:bCs/>
          <w:color w:val="C00000"/>
          <w:sz w:val="36"/>
        </w:rPr>
      </w:pPr>
      <w:r>
        <w:rPr>
          <w:b/>
          <w:bCs/>
          <w:color w:val="C00000"/>
          <w:sz w:val="36"/>
        </w:rPr>
        <w:t>[Name &amp; Admin of Student 1]</w:t>
      </w:r>
    </w:p>
    <w:p w14:paraId="77252AB0" w14:textId="77777777" w:rsidR="00833438" w:rsidRDefault="00833438" w:rsidP="0050786D">
      <w:pPr>
        <w:jc w:val="center"/>
        <w:rPr>
          <w:b/>
          <w:bCs/>
          <w:color w:val="C00000"/>
          <w:sz w:val="36"/>
        </w:rPr>
      </w:pPr>
      <w:r>
        <w:rPr>
          <w:b/>
          <w:bCs/>
          <w:color w:val="C00000"/>
          <w:sz w:val="36"/>
        </w:rPr>
        <w:t>[Name &amp; Admin of Student 2]</w:t>
      </w:r>
    </w:p>
    <w:p w14:paraId="67E3A9EE" w14:textId="77777777" w:rsidR="00833438" w:rsidRDefault="00833438" w:rsidP="0050786D">
      <w:pPr>
        <w:jc w:val="center"/>
        <w:rPr>
          <w:b/>
          <w:bCs/>
          <w:color w:val="C00000"/>
          <w:sz w:val="36"/>
        </w:rPr>
      </w:pPr>
      <w:r>
        <w:rPr>
          <w:b/>
          <w:bCs/>
          <w:color w:val="C00000"/>
          <w:sz w:val="36"/>
        </w:rPr>
        <w:t>[Name &amp; Admin of Student 3]</w:t>
      </w:r>
    </w:p>
    <w:p w14:paraId="23FB0361" w14:textId="77777777" w:rsidR="00833438" w:rsidRDefault="00833438">
      <w:pPr>
        <w:jc w:val="center"/>
        <w:rPr>
          <w:b/>
          <w:bCs/>
          <w:sz w:val="36"/>
        </w:rPr>
      </w:pPr>
    </w:p>
    <w:p w14:paraId="6FBD53A3" w14:textId="77777777" w:rsidR="00833438" w:rsidRPr="00E97FBC" w:rsidRDefault="00833438" w:rsidP="0048797B">
      <w:pPr>
        <w:jc w:val="center"/>
        <w:outlineLvl w:val="0"/>
        <w:rPr>
          <w:b/>
          <w:bCs/>
          <w:sz w:val="48"/>
          <w:szCs w:val="48"/>
        </w:rPr>
      </w:pPr>
      <w:r w:rsidRPr="00E97FBC">
        <w:rPr>
          <w:b/>
          <w:bCs/>
          <w:sz w:val="48"/>
          <w:szCs w:val="48"/>
        </w:rPr>
        <w:t>Declaration of Originality</w:t>
      </w:r>
    </w:p>
    <w:p w14:paraId="4D3E8548" w14:textId="77777777" w:rsidR="00833438" w:rsidRPr="0048797B" w:rsidRDefault="00833438" w:rsidP="0048797B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</w:p>
    <w:p w14:paraId="728BF8BD" w14:textId="77777777" w:rsidR="00833438" w:rsidRPr="001A39A3" w:rsidRDefault="00833438" w:rsidP="001A39A3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r w:rsidRPr="001A39A3">
        <w:rPr>
          <w:sz w:val="28"/>
          <w:szCs w:val="28"/>
        </w:rPr>
        <w:t xml:space="preserve">I am the originator </w:t>
      </w:r>
      <w:r>
        <w:rPr>
          <w:sz w:val="28"/>
          <w:szCs w:val="28"/>
        </w:rPr>
        <w:t xml:space="preserve">of this </w:t>
      </w:r>
      <w:proofErr w:type="gramStart"/>
      <w:r>
        <w:rPr>
          <w:sz w:val="28"/>
          <w:szCs w:val="28"/>
        </w:rPr>
        <w:t>work</w:t>
      </w:r>
      <w:proofErr w:type="gramEnd"/>
      <w:r>
        <w:rPr>
          <w:sz w:val="28"/>
          <w:szCs w:val="28"/>
        </w:rPr>
        <w:t xml:space="preserve"> and </w:t>
      </w:r>
      <w:r w:rsidRPr="001A39A3">
        <w:rPr>
          <w:sz w:val="28"/>
          <w:szCs w:val="28"/>
          <w:lang w:val="en-US"/>
        </w:rPr>
        <w:t xml:space="preserve">I have </w:t>
      </w:r>
      <w:r w:rsidRPr="001A39A3">
        <w:rPr>
          <w:sz w:val="28"/>
          <w:szCs w:val="28"/>
        </w:rPr>
        <w:t xml:space="preserve">appropriately acknowledged all other original sources used </w:t>
      </w:r>
      <w:r w:rsidRPr="00A23B97">
        <w:rPr>
          <w:sz w:val="28"/>
          <w:szCs w:val="28"/>
        </w:rPr>
        <w:t>as my reference</w:t>
      </w:r>
      <w:r>
        <w:rPr>
          <w:sz w:val="28"/>
          <w:szCs w:val="28"/>
        </w:rPr>
        <w:t>s</w:t>
      </w:r>
      <w:r w:rsidRPr="00A23B97">
        <w:rPr>
          <w:sz w:val="28"/>
          <w:szCs w:val="28"/>
        </w:rPr>
        <w:t xml:space="preserve"> for</w:t>
      </w:r>
      <w:r>
        <w:rPr>
          <w:sz w:val="28"/>
          <w:szCs w:val="28"/>
        </w:rPr>
        <w:t xml:space="preserve"> </w:t>
      </w:r>
      <w:r w:rsidRPr="001A39A3">
        <w:rPr>
          <w:sz w:val="28"/>
          <w:szCs w:val="28"/>
        </w:rPr>
        <w:t>this work.</w:t>
      </w:r>
    </w:p>
    <w:p w14:paraId="7ED265D7" w14:textId="77777777" w:rsidR="00833438" w:rsidRPr="0048797B" w:rsidRDefault="00833438" w:rsidP="001A39A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8797B">
        <w:rPr>
          <w:sz w:val="28"/>
          <w:szCs w:val="28"/>
        </w:rPr>
        <w:t>I understand that Plagiarism is the act of taking and using the whole</w:t>
      </w:r>
      <w:r>
        <w:rPr>
          <w:sz w:val="28"/>
          <w:szCs w:val="28"/>
        </w:rPr>
        <w:t xml:space="preserve"> </w:t>
      </w:r>
      <w:r w:rsidRPr="0048797B">
        <w:rPr>
          <w:sz w:val="28"/>
          <w:szCs w:val="28"/>
        </w:rPr>
        <w:t>or any part of another person’s work</w:t>
      </w:r>
      <w:r w:rsidRPr="00A23B97">
        <w:rPr>
          <w:sz w:val="28"/>
          <w:szCs w:val="28"/>
        </w:rPr>
        <w:t>, including work generated by AI,</w:t>
      </w:r>
      <w:r w:rsidRPr="0048797B">
        <w:rPr>
          <w:sz w:val="28"/>
          <w:szCs w:val="28"/>
        </w:rPr>
        <w:t xml:space="preserve"> and presenting it as my own.</w:t>
      </w:r>
    </w:p>
    <w:p w14:paraId="6899DA9F" w14:textId="77777777" w:rsidR="00833438" w:rsidRPr="0048797B" w:rsidRDefault="00833438" w:rsidP="001A39A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8797B">
        <w:rPr>
          <w:sz w:val="28"/>
          <w:szCs w:val="28"/>
        </w:rPr>
        <w:t>I understand that Plagiarism is an academic offence</w:t>
      </w:r>
    </w:p>
    <w:p w14:paraId="7164E6CB" w14:textId="77777777" w:rsidR="00833438" w:rsidRDefault="00833438" w:rsidP="001A39A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8797B">
        <w:rPr>
          <w:sz w:val="28"/>
          <w:szCs w:val="28"/>
        </w:rPr>
        <w:t>and if I am found to have committed or abetted the offence of plagiarism</w:t>
      </w:r>
      <w:r>
        <w:rPr>
          <w:sz w:val="28"/>
          <w:szCs w:val="28"/>
        </w:rPr>
        <w:t xml:space="preserve"> </w:t>
      </w:r>
      <w:r w:rsidRPr="0048797B">
        <w:rPr>
          <w:sz w:val="28"/>
          <w:szCs w:val="28"/>
        </w:rPr>
        <w:t>in relation to this submitted work, disciplinary action will be enforced.</w:t>
      </w:r>
    </w:p>
    <w:p w14:paraId="46F6DC34" w14:textId="77777777" w:rsidR="00833438" w:rsidRDefault="00833438" w:rsidP="001A39A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076A8472" w14:textId="77777777" w:rsidR="00833438" w:rsidRPr="00E97FBC" w:rsidRDefault="00833438" w:rsidP="00C41881">
      <w:pPr>
        <w:spacing w:line="480" w:lineRule="auto"/>
        <w:jc w:val="center"/>
        <w:rPr>
          <w:b/>
          <w:sz w:val="32"/>
          <w:szCs w:val="32"/>
          <w:lang w:val="en-US"/>
        </w:rPr>
      </w:pPr>
      <w:r w:rsidRPr="00E97FBC">
        <w:rPr>
          <w:b/>
          <w:sz w:val="32"/>
          <w:szCs w:val="32"/>
          <w:lang w:val="en-US"/>
        </w:rPr>
        <w:t>Student 1’s Signature/Date: ____________________</w:t>
      </w:r>
    </w:p>
    <w:p w14:paraId="1C67BCD1" w14:textId="77777777" w:rsidR="00833438" w:rsidRPr="00E97FBC" w:rsidRDefault="00833438" w:rsidP="00C41881">
      <w:pPr>
        <w:spacing w:line="480" w:lineRule="auto"/>
        <w:jc w:val="center"/>
        <w:rPr>
          <w:b/>
          <w:sz w:val="32"/>
          <w:szCs w:val="32"/>
          <w:lang w:val="en-US"/>
        </w:rPr>
      </w:pPr>
      <w:r w:rsidRPr="00E97FBC">
        <w:rPr>
          <w:b/>
          <w:sz w:val="32"/>
          <w:szCs w:val="32"/>
          <w:lang w:val="en-US"/>
        </w:rPr>
        <w:t>Student 2’s Signature/Date: ____________________</w:t>
      </w:r>
    </w:p>
    <w:p w14:paraId="52C368A1" w14:textId="77777777" w:rsidR="00833438" w:rsidRPr="00E97FBC" w:rsidRDefault="00833438" w:rsidP="00C41881">
      <w:pPr>
        <w:spacing w:line="480" w:lineRule="auto"/>
        <w:jc w:val="center"/>
        <w:rPr>
          <w:b/>
          <w:sz w:val="32"/>
          <w:szCs w:val="32"/>
          <w:lang w:val="en-US"/>
        </w:rPr>
      </w:pPr>
      <w:r w:rsidRPr="00E97FBC">
        <w:rPr>
          <w:b/>
          <w:sz w:val="32"/>
          <w:szCs w:val="32"/>
          <w:lang w:val="en-US"/>
        </w:rPr>
        <w:t>Student 3’s Signature/Date: ____________________</w:t>
      </w:r>
    </w:p>
    <w:p w14:paraId="2D91C600" w14:textId="77777777" w:rsidR="00833438" w:rsidRDefault="00833438" w:rsidP="0048797B">
      <w:pPr>
        <w:jc w:val="center"/>
        <w:rPr>
          <w:rFonts w:ascii="Arial Narrow" w:hAnsi="Arial Narrow"/>
          <w:b/>
          <w:bCs/>
          <w:szCs w:val="24"/>
          <w:lang w:val="en-US"/>
        </w:rPr>
      </w:pPr>
    </w:p>
    <w:p w14:paraId="4C65BBDA" w14:textId="61DBB569" w:rsidR="00833438" w:rsidRDefault="00833438" w:rsidP="00FB339E">
      <w:pPr>
        <w:jc w:val="center"/>
        <w:rPr>
          <w:rFonts w:ascii="Arial Narrow" w:hAnsi="Arial Narrow" w:cs="Courier New"/>
          <w:b/>
          <w:sz w:val="28"/>
          <w:szCs w:val="28"/>
          <w:lang w:val="en-US"/>
        </w:rPr>
      </w:pPr>
      <w:r>
        <w:rPr>
          <w:b/>
          <w:bCs/>
          <w:sz w:val="32"/>
          <w:szCs w:val="18"/>
        </w:rPr>
        <w:t>AY202</w:t>
      </w:r>
      <w:r w:rsidR="00203FF6">
        <w:rPr>
          <w:b/>
          <w:bCs/>
          <w:sz w:val="32"/>
          <w:szCs w:val="18"/>
        </w:rPr>
        <w:t>6</w:t>
      </w:r>
      <w:r>
        <w:rPr>
          <w:b/>
          <w:bCs/>
          <w:sz w:val="32"/>
          <w:szCs w:val="18"/>
        </w:rPr>
        <w:t>/202</w:t>
      </w:r>
      <w:r w:rsidR="00203FF6">
        <w:rPr>
          <w:b/>
          <w:bCs/>
          <w:sz w:val="32"/>
          <w:szCs w:val="18"/>
        </w:rPr>
        <w:t>7</w:t>
      </w:r>
      <w:r>
        <w:rPr>
          <w:b/>
          <w:bCs/>
          <w:sz w:val="32"/>
          <w:szCs w:val="18"/>
        </w:rPr>
        <w:t xml:space="preserve"> Apr SEMESTER</w:t>
      </w:r>
      <w:bookmarkEnd w:id="0"/>
    </w:p>
    <w:p w14:paraId="24FECB55" w14:textId="75E46977" w:rsidR="00833438" w:rsidRDefault="00833438"/>
    <w:p w14:paraId="3E259B89" w14:textId="77777777" w:rsidR="00F96299" w:rsidRPr="00F96299" w:rsidRDefault="00F96299" w:rsidP="00F96299">
      <w:pPr>
        <w:tabs>
          <w:tab w:val="clear" w:pos="-720"/>
        </w:tabs>
        <w:autoSpaceDE w:val="0"/>
        <w:autoSpaceDN w:val="0"/>
        <w:adjustRightInd w:val="0"/>
        <w:spacing w:line="240" w:lineRule="auto"/>
        <w:jc w:val="center"/>
        <w:rPr>
          <w:rFonts w:cs="Arial"/>
          <w:sz w:val="24"/>
          <w:szCs w:val="24"/>
          <w:lang w:val="en-SG" w:eastAsia="zh-CN"/>
        </w:rPr>
      </w:pP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87"/>
        <w:gridCol w:w="4678"/>
      </w:tblGrid>
      <w:tr w:rsidR="00833438" w14:paraId="628C134D" w14:textId="77777777" w:rsidTr="003315FF">
        <w:trPr>
          <w:trHeight w:val="2204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62A6DC8F" w14:textId="77777777" w:rsidR="00833438" w:rsidRDefault="00833438" w:rsidP="003315FF">
            <w:pPr>
              <w:jc w:val="left"/>
              <w:rPr>
                <w:rFonts w:ascii="Tahoma" w:hAnsi="Tahoma" w:cs="Tahoma"/>
                <w:b/>
                <w:bCs/>
                <w:sz w:val="28"/>
              </w:rPr>
            </w:pPr>
            <w:r w:rsidRPr="0055625E">
              <w:rPr>
                <w:rFonts w:ascii="Tahoma" w:hAnsi="Tahoma" w:cs="Tahoma"/>
                <w:b/>
                <w:bCs/>
                <w:sz w:val="28"/>
              </w:rPr>
              <w:t xml:space="preserve">Diploma in </w:t>
            </w:r>
            <w:r w:rsidRPr="00030B05">
              <w:rPr>
                <w:rFonts w:ascii="Tahoma" w:hAnsi="Tahoma" w:cs="Tahoma"/>
                <w:b/>
                <w:bCs/>
                <w:sz w:val="28"/>
              </w:rPr>
              <w:t>C</w:t>
            </w:r>
            <w:r>
              <w:rPr>
                <w:rFonts w:ascii="Tahoma" w:hAnsi="Tahoma" w:cs="Tahoma"/>
                <w:b/>
                <w:bCs/>
                <w:sz w:val="28"/>
              </w:rPr>
              <w:t>omputer Engineering</w:t>
            </w:r>
          </w:p>
          <w:p w14:paraId="44FB2216" w14:textId="77777777" w:rsidR="00833438" w:rsidRPr="00A95FA8" w:rsidRDefault="00833438" w:rsidP="00833438">
            <w:pPr>
              <w:rPr>
                <w:rFonts w:ascii="Tahoma" w:hAnsi="Tahoma" w:cs="Tahoma"/>
                <w:b/>
                <w:sz w:val="28"/>
              </w:rPr>
            </w:pPr>
            <w:r>
              <w:rPr>
                <w:rFonts w:ascii="Tahoma" w:hAnsi="Tahoma" w:cs="Tahoma"/>
                <w:b/>
                <w:sz w:val="28"/>
              </w:rPr>
              <w:t>IIOT for Advanced Manufacturing</w:t>
            </w:r>
            <w:r>
              <w:t xml:space="preserve"> </w:t>
            </w:r>
            <w:r>
              <w:rPr>
                <w:rFonts w:ascii="Tahoma" w:hAnsi="Tahoma" w:cs="Tahoma"/>
                <w:b/>
                <w:sz w:val="28"/>
              </w:rPr>
              <w:t xml:space="preserve"> </w:t>
            </w:r>
          </w:p>
          <w:p w14:paraId="7C8C5C9F" w14:textId="715778A3" w:rsidR="00833438" w:rsidRDefault="00833438" w:rsidP="00833438">
            <w:pPr>
              <w:jc w:val="left"/>
            </w:pPr>
            <w:r w:rsidRPr="00A95FA8">
              <w:rPr>
                <w:rFonts w:ascii="Tahoma" w:hAnsi="Tahoma" w:cs="Tahoma"/>
                <w:b/>
                <w:sz w:val="28"/>
              </w:rPr>
              <w:t>(EC</w:t>
            </w:r>
            <w:r>
              <w:rPr>
                <w:rFonts w:ascii="Tahoma" w:hAnsi="Tahoma" w:cs="Tahoma"/>
                <w:b/>
                <w:sz w:val="28"/>
              </w:rPr>
              <w:t>MC104</w:t>
            </w:r>
            <w:r w:rsidRPr="00A95FA8">
              <w:rPr>
                <w:rFonts w:ascii="Tahoma" w:hAnsi="Tahoma" w:cs="Tahoma"/>
                <w:b/>
                <w:sz w:val="28"/>
              </w:rPr>
              <w:t>)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FCA3E2B" w14:textId="77777777" w:rsidR="00833438" w:rsidRDefault="00833438" w:rsidP="003315FF">
            <w:pPr>
              <w:tabs>
                <w:tab w:val="right" w:pos="4212"/>
              </w:tabs>
              <w:ind w:right="-795"/>
            </w:pPr>
            <w:r>
              <w:t xml:space="preserve">   </w:t>
            </w:r>
          </w:p>
          <w:p w14:paraId="7CBFBB94" w14:textId="77777777" w:rsidR="00833438" w:rsidRDefault="00833438" w:rsidP="003315FF">
            <w:pPr>
              <w:tabs>
                <w:tab w:val="right" w:pos="4212"/>
              </w:tabs>
              <w:ind w:right="-795"/>
            </w:pPr>
            <w:r>
              <w:rPr>
                <w:noProof/>
                <w:lang w:val="en-SG" w:eastAsia="en-SG"/>
              </w:rPr>
              <w:t xml:space="preserve">    </w:t>
            </w:r>
            <w:r w:rsidRPr="004D2C7F">
              <w:rPr>
                <w:noProof/>
                <w:lang w:val="en-SG" w:eastAsia="en-SG"/>
              </w:rPr>
              <w:drawing>
                <wp:inline distT="0" distB="0" distL="0" distR="0" wp14:anchorId="03A552DA" wp14:editId="78683435">
                  <wp:extent cx="2641600" cy="309332"/>
                  <wp:effectExtent l="0" t="0" r="6350" b="0"/>
                  <wp:docPr id="33" name="Picture 33" descr="C:\Users\hockseng\Documents\TP Course\Engineering Logo\Original\Engineeri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ockseng\Documents\TP Course\Engineering Logo\Original\Engineerin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1961" cy="31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</w:tr>
    </w:tbl>
    <w:p w14:paraId="32CD589A" w14:textId="77777777" w:rsidR="00833438" w:rsidRDefault="00833438" w:rsidP="00833438">
      <w:pPr>
        <w:pBdr>
          <w:bottom w:val="single" w:sz="12" w:space="1" w:color="auto"/>
        </w:pBdr>
        <w:tabs>
          <w:tab w:val="clear" w:pos="-720"/>
        </w:tabs>
        <w:autoSpaceDE w:val="0"/>
        <w:autoSpaceDN w:val="0"/>
        <w:adjustRightInd w:val="0"/>
        <w:spacing w:line="240" w:lineRule="auto"/>
        <w:jc w:val="center"/>
        <w:rPr>
          <w:rFonts w:cs="Arial"/>
          <w:b/>
          <w:bCs/>
          <w:sz w:val="36"/>
          <w:szCs w:val="36"/>
        </w:rPr>
      </w:pPr>
      <w:r w:rsidRPr="005D0CB7">
        <w:rPr>
          <w:rFonts w:cs="Arial"/>
          <w:b/>
          <w:bCs/>
          <w:sz w:val="36"/>
          <w:szCs w:val="36"/>
        </w:rPr>
        <w:t>Interim Project Report</w:t>
      </w:r>
    </w:p>
    <w:p w14:paraId="0ACCC771" w14:textId="77777777" w:rsidR="00833438" w:rsidRDefault="00833438" w:rsidP="00833438">
      <w:pPr>
        <w:tabs>
          <w:tab w:val="clear" w:pos="-720"/>
        </w:tabs>
        <w:autoSpaceDE w:val="0"/>
        <w:autoSpaceDN w:val="0"/>
        <w:adjustRightInd w:val="0"/>
        <w:spacing w:line="360" w:lineRule="auto"/>
        <w:jc w:val="left"/>
        <w:rPr>
          <w:rFonts w:cs="Arial"/>
          <w:b/>
          <w:bCs/>
          <w:sz w:val="28"/>
          <w:szCs w:val="28"/>
        </w:rPr>
      </w:pPr>
    </w:p>
    <w:p w14:paraId="6D0BF611" w14:textId="77777777" w:rsidR="00833438" w:rsidRDefault="00833438" w:rsidP="00833438">
      <w:pPr>
        <w:tabs>
          <w:tab w:val="clear" w:pos="-720"/>
        </w:tabs>
        <w:autoSpaceDE w:val="0"/>
        <w:autoSpaceDN w:val="0"/>
        <w:adjustRightInd w:val="0"/>
        <w:spacing w:line="360" w:lineRule="auto"/>
        <w:jc w:val="left"/>
        <w:rPr>
          <w:rFonts w:cs="Arial"/>
          <w:b/>
          <w:bCs/>
          <w:sz w:val="28"/>
          <w:szCs w:val="28"/>
        </w:rPr>
      </w:pPr>
      <w:r w:rsidRPr="00273B6E">
        <w:rPr>
          <w:rFonts w:cs="Arial"/>
          <w:b/>
          <w:bCs/>
          <w:sz w:val="28"/>
          <w:szCs w:val="28"/>
        </w:rPr>
        <w:t>Class:</w:t>
      </w:r>
    </w:p>
    <w:p w14:paraId="7EEBD6F8" w14:textId="77777777" w:rsidR="00833438" w:rsidRPr="00273B6E" w:rsidRDefault="00833438" w:rsidP="00833438">
      <w:pPr>
        <w:tabs>
          <w:tab w:val="clear" w:pos="-720"/>
        </w:tabs>
        <w:autoSpaceDE w:val="0"/>
        <w:autoSpaceDN w:val="0"/>
        <w:adjustRightInd w:val="0"/>
        <w:spacing w:line="360" w:lineRule="auto"/>
        <w:jc w:val="left"/>
        <w:rPr>
          <w:rFonts w:cs="Arial"/>
          <w:b/>
          <w:bCs/>
          <w:sz w:val="28"/>
          <w:szCs w:val="28"/>
        </w:rPr>
      </w:pPr>
      <w:r w:rsidRPr="00273B6E">
        <w:rPr>
          <w:rFonts w:cs="Arial"/>
          <w:b/>
          <w:bCs/>
          <w:sz w:val="28"/>
          <w:szCs w:val="28"/>
        </w:rPr>
        <w:t>Project Group:</w:t>
      </w:r>
    </w:p>
    <w:p w14:paraId="38A2DE68" w14:textId="77777777" w:rsidR="00833438" w:rsidRPr="00F96299" w:rsidRDefault="00833438" w:rsidP="00833438">
      <w:pPr>
        <w:tabs>
          <w:tab w:val="clear" w:pos="-720"/>
        </w:tabs>
        <w:autoSpaceDE w:val="0"/>
        <w:autoSpaceDN w:val="0"/>
        <w:adjustRightInd w:val="0"/>
        <w:spacing w:line="240" w:lineRule="auto"/>
        <w:jc w:val="center"/>
        <w:rPr>
          <w:rFonts w:cs="Arial"/>
          <w:sz w:val="24"/>
          <w:szCs w:val="24"/>
          <w:lang w:val="en-SG" w:eastAsia="zh-CN"/>
        </w:rPr>
      </w:pPr>
    </w:p>
    <w:p w14:paraId="5B3B0E6D" w14:textId="77777777" w:rsidR="00833438" w:rsidRPr="00131697" w:rsidRDefault="00833438" w:rsidP="00833438">
      <w:pPr>
        <w:tabs>
          <w:tab w:val="clear" w:pos="-720"/>
        </w:tabs>
        <w:autoSpaceDE w:val="0"/>
        <w:autoSpaceDN w:val="0"/>
        <w:adjustRightInd w:val="0"/>
        <w:spacing w:line="240" w:lineRule="auto"/>
        <w:jc w:val="left"/>
        <w:rPr>
          <w:rFonts w:cs="Arial"/>
          <w:sz w:val="24"/>
          <w:szCs w:val="24"/>
          <w:lang w:val="en-SG" w:eastAsia="zh-CN"/>
        </w:rPr>
      </w:pPr>
      <w:bookmarkStart w:id="1" w:name="_Hlk166255431"/>
      <w:r w:rsidRPr="00131697">
        <w:rPr>
          <w:rFonts w:cs="Arial"/>
          <w:sz w:val="24"/>
          <w:szCs w:val="24"/>
          <w:lang w:val="en-SG" w:eastAsia="zh-CN"/>
        </w:rPr>
        <w:t>To build an end-to-end Internet of Things (IoT) application.</w:t>
      </w:r>
    </w:p>
    <w:bookmarkEnd w:id="1"/>
    <w:p w14:paraId="52624695" w14:textId="77777777" w:rsidR="00C84B1C" w:rsidRPr="00131697" w:rsidRDefault="00C84B1C" w:rsidP="00C84B1C">
      <w:pPr>
        <w:pStyle w:val="Heading1"/>
        <w:rPr>
          <w:rFonts w:cs="Arial"/>
          <w:lang w:val="en-SG" w:eastAsia="zh-CN"/>
        </w:rPr>
      </w:pPr>
      <w:r w:rsidRPr="00131697">
        <w:rPr>
          <w:rFonts w:cs="Arial"/>
          <w:lang w:val="en-SG" w:eastAsia="zh-CN"/>
        </w:rPr>
        <w:t>Scope of work</w:t>
      </w:r>
    </w:p>
    <w:p w14:paraId="7CCBE19A" w14:textId="40E5B845" w:rsidR="002B4D43" w:rsidRPr="00131697" w:rsidRDefault="00C84B1C" w:rsidP="00C84B1C">
      <w:pPr>
        <w:tabs>
          <w:tab w:val="clear" w:pos="-720"/>
        </w:tabs>
        <w:autoSpaceDE w:val="0"/>
        <w:autoSpaceDN w:val="0"/>
        <w:adjustRightInd w:val="0"/>
        <w:spacing w:line="240" w:lineRule="auto"/>
        <w:jc w:val="left"/>
        <w:rPr>
          <w:rFonts w:cs="Arial"/>
          <w:sz w:val="24"/>
          <w:szCs w:val="24"/>
          <w:lang w:val="en-SG" w:eastAsia="zh-CN"/>
        </w:rPr>
      </w:pPr>
      <w:r w:rsidRPr="00131697">
        <w:rPr>
          <w:rFonts w:cs="Arial"/>
          <w:sz w:val="24"/>
          <w:szCs w:val="24"/>
          <w:lang w:val="en-SG" w:eastAsia="zh-CN"/>
        </w:rPr>
        <w:t xml:space="preserve">Students </w:t>
      </w:r>
      <w:r w:rsidR="00436C48" w:rsidRPr="00131697">
        <w:rPr>
          <w:rFonts w:cs="Arial"/>
          <w:sz w:val="24"/>
          <w:szCs w:val="24"/>
          <w:lang w:val="en-SG" w:eastAsia="zh-CN"/>
        </w:rPr>
        <w:t xml:space="preserve">to </w:t>
      </w:r>
      <w:r w:rsidRPr="00131697">
        <w:rPr>
          <w:rFonts w:cs="Arial"/>
          <w:sz w:val="24"/>
          <w:szCs w:val="24"/>
          <w:lang w:val="en-SG" w:eastAsia="zh-CN"/>
        </w:rPr>
        <w:t xml:space="preserve">work in project groups </w:t>
      </w:r>
      <w:r w:rsidR="002B4D43" w:rsidRPr="00131697">
        <w:rPr>
          <w:rFonts w:cs="Arial"/>
          <w:sz w:val="24"/>
          <w:szCs w:val="24"/>
          <w:lang w:val="en-SG" w:eastAsia="zh-CN"/>
        </w:rPr>
        <w:t xml:space="preserve">to </w:t>
      </w:r>
    </w:p>
    <w:p w14:paraId="0F216088" w14:textId="77777777" w:rsidR="00D13150" w:rsidRPr="00131697" w:rsidRDefault="00D13150" w:rsidP="00D13150">
      <w:pPr>
        <w:numPr>
          <w:ilvl w:val="0"/>
          <w:numId w:val="19"/>
        </w:numPr>
        <w:tabs>
          <w:tab w:val="clear" w:pos="-720"/>
        </w:tabs>
        <w:autoSpaceDE w:val="0"/>
        <w:autoSpaceDN w:val="0"/>
        <w:adjustRightInd w:val="0"/>
        <w:spacing w:line="240" w:lineRule="auto"/>
        <w:jc w:val="left"/>
        <w:rPr>
          <w:rFonts w:cs="Arial"/>
          <w:sz w:val="24"/>
          <w:szCs w:val="24"/>
          <w:lang w:val="en-SG" w:eastAsia="zh-CN"/>
        </w:rPr>
      </w:pPr>
      <w:r w:rsidRPr="00131697">
        <w:rPr>
          <w:rFonts w:cs="Arial"/>
          <w:sz w:val="24"/>
          <w:szCs w:val="24"/>
          <w:lang w:eastAsia="zh-CN"/>
        </w:rPr>
        <w:t>Build applications on edge devices to enable sensing and control.</w:t>
      </w:r>
    </w:p>
    <w:p w14:paraId="0E810AFD" w14:textId="77777777" w:rsidR="00D13150" w:rsidRPr="00131697" w:rsidRDefault="00D13150" w:rsidP="00D13150">
      <w:pPr>
        <w:numPr>
          <w:ilvl w:val="0"/>
          <w:numId w:val="19"/>
        </w:numPr>
        <w:tabs>
          <w:tab w:val="clear" w:pos="-720"/>
        </w:tabs>
        <w:autoSpaceDE w:val="0"/>
        <w:autoSpaceDN w:val="0"/>
        <w:adjustRightInd w:val="0"/>
        <w:spacing w:line="240" w:lineRule="auto"/>
        <w:jc w:val="left"/>
        <w:rPr>
          <w:rFonts w:cs="Arial"/>
          <w:sz w:val="24"/>
          <w:szCs w:val="24"/>
          <w:lang w:val="en-SG" w:eastAsia="zh-CN"/>
        </w:rPr>
      </w:pPr>
      <w:r w:rsidRPr="00131697">
        <w:rPr>
          <w:rFonts w:cs="Arial"/>
          <w:sz w:val="24"/>
          <w:szCs w:val="24"/>
          <w:lang w:eastAsia="zh-CN"/>
        </w:rPr>
        <w:t xml:space="preserve">Configure equipment for network connectivity. </w:t>
      </w:r>
    </w:p>
    <w:p w14:paraId="078F4DA0" w14:textId="77777777" w:rsidR="00D13150" w:rsidRPr="00131697" w:rsidRDefault="00D13150" w:rsidP="00D13150">
      <w:pPr>
        <w:numPr>
          <w:ilvl w:val="0"/>
          <w:numId w:val="19"/>
        </w:numPr>
        <w:tabs>
          <w:tab w:val="clear" w:pos="-720"/>
        </w:tabs>
        <w:autoSpaceDE w:val="0"/>
        <w:autoSpaceDN w:val="0"/>
        <w:adjustRightInd w:val="0"/>
        <w:spacing w:line="240" w:lineRule="auto"/>
        <w:jc w:val="left"/>
        <w:rPr>
          <w:rFonts w:cs="Arial"/>
          <w:sz w:val="24"/>
          <w:szCs w:val="24"/>
          <w:lang w:val="en-SG" w:eastAsia="zh-CN"/>
        </w:rPr>
      </w:pPr>
      <w:r w:rsidRPr="00131697">
        <w:rPr>
          <w:rFonts w:cs="Arial"/>
          <w:sz w:val="24"/>
          <w:szCs w:val="24"/>
          <w:lang w:eastAsia="zh-CN"/>
        </w:rPr>
        <w:t>Build applications on edge devices to enable IoT connectivity.</w:t>
      </w:r>
    </w:p>
    <w:p w14:paraId="1FA1B211" w14:textId="094ABEB8" w:rsidR="00D13150" w:rsidRPr="00131697" w:rsidRDefault="00D13150" w:rsidP="35BCD51F">
      <w:pPr>
        <w:numPr>
          <w:ilvl w:val="0"/>
          <w:numId w:val="19"/>
        </w:numPr>
        <w:autoSpaceDE w:val="0"/>
        <w:autoSpaceDN w:val="0"/>
        <w:adjustRightInd w:val="0"/>
        <w:spacing w:line="240" w:lineRule="auto"/>
        <w:jc w:val="left"/>
        <w:rPr>
          <w:rFonts w:cs="Arial"/>
          <w:sz w:val="24"/>
          <w:szCs w:val="24"/>
          <w:lang w:val="en-SG" w:eastAsia="zh-CN"/>
        </w:rPr>
      </w:pPr>
      <w:r w:rsidRPr="00131697">
        <w:rPr>
          <w:rFonts w:cs="Arial"/>
          <w:sz w:val="24"/>
          <w:szCs w:val="24"/>
          <w:lang w:eastAsia="zh-CN"/>
        </w:rPr>
        <w:t>Construct web and cloud applications for data visuali</w:t>
      </w:r>
      <w:r w:rsidR="63487EB1" w:rsidRPr="00131697">
        <w:rPr>
          <w:rFonts w:cs="Arial"/>
          <w:sz w:val="24"/>
          <w:szCs w:val="24"/>
          <w:lang w:eastAsia="zh-CN"/>
        </w:rPr>
        <w:t>z</w:t>
      </w:r>
      <w:r w:rsidRPr="00131697">
        <w:rPr>
          <w:rFonts w:cs="Arial"/>
          <w:sz w:val="24"/>
          <w:szCs w:val="24"/>
          <w:lang w:eastAsia="zh-CN"/>
        </w:rPr>
        <w:t xml:space="preserve">ation.  </w:t>
      </w:r>
    </w:p>
    <w:p w14:paraId="2B7886FE" w14:textId="1587EDE6" w:rsidR="0037085C" w:rsidRPr="00DD0EF3" w:rsidRDefault="00D850B1" w:rsidP="00DD0EF3">
      <w:pPr>
        <w:tabs>
          <w:tab w:val="clear" w:pos="-720"/>
        </w:tabs>
        <w:autoSpaceDE w:val="0"/>
        <w:autoSpaceDN w:val="0"/>
        <w:adjustRightInd w:val="0"/>
        <w:spacing w:line="240" w:lineRule="auto"/>
        <w:jc w:val="left"/>
        <w:rPr>
          <w:rFonts w:cs="Arial"/>
          <w:sz w:val="24"/>
          <w:szCs w:val="24"/>
          <w:lang w:val="en-SG" w:eastAsia="zh-CN"/>
        </w:rPr>
      </w:pPr>
      <w:r w:rsidRPr="00DD0EF3">
        <w:rPr>
          <w:rFonts w:cs="Arial"/>
          <w:sz w:val="24"/>
          <w:szCs w:val="24"/>
          <w:lang w:val="en-SG" w:eastAsia="zh-CN"/>
        </w:rPr>
        <w:t xml:space="preserve"> </w:t>
      </w:r>
    </w:p>
    <w:p w14:paraId="000A00F6" w14:textId="7D29E30D" w:rsidR="00C84B1C" w:rsidRPr="00131697" w:rsidRDefault="00C84B1C" w:rsidP="00C84B1C">
      <w:pPr>
        <w:pStyle w:val="Heading1"/>
        <w:rPr>
          <w:rFonts w:cs="Arial"/>
          <w:lang w:val="en-SG" w:eastAsia="zh-CN"/>
        </w:rPr>
      </w:pPr>
      <w:r w:rsidRPr="00131697">
        <w:rPr>
          <w:rFonts w:cs="Arial"/>
          <w:lang w:val="en-SG" w:eastAsia="zh-CN"/>
        </w:rPr>
        <w:t>Project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6237"/>
      </w:tblGrid>
      <w:tr w:rsidR="00C84B1C" w:rsidRPr="00131697" w14:paraId="7501961C" w14:textId="77777777" w:rsidTr="00697975">
        <w:trPr>
          <w:trHeight w:val="500"/>
        </w:trPr>
        <w:tc>
          <w:tcPr>
            <w:tcW w:w="1413" w:type="dxa"/>
          </w:tcPr>
          <w:p w14:paraId="5F46A039" w14:textId="048AC317" w:rsidR="00C84B1C" w:rsidRPr="00131697" w:rsidRDefault="00C84B1C" w:rsidP="00BE309D">
            <w:pPr>
              <w:jc w:val="center"/>
              <w:rPr>
                <w:rFonts w:cs="Arial"/>
                <w:b/>
                <w:bCs/>
                <w:sz w:val="24"/>
                <w:szCs w:val="24"/>
                <w:lang w:val="en-SG" w:eastAsia="zh-CN"/>
              </w:rPr>
            </w:pPr>
            <w:r w:rsidRPr="00131697">
              <w:rPr>
                <w:rFonts w:cs="Arial"/>
                <w:b/>
                <w:bCs/>
                <w:sz w:val="24"/>
                <w:szCs w:val="24"/>
                <w:lang w:val="en-SG" w:eastAsia="zh-CN"/>
              </w:rPr>
              <w:t>Week</w:t>
            </w:r>
          </w:p>
        </w:tc>
        <w:tc>
          <w:tcPr>
            <w:tcW w:w="6237" w:type="dxa"/>
          </w:tcPr>
          <w:p w14:paraId="337D9D20" w14:textId="1C684239" w:rsidR="00C84B1C" w:rsidRPr="00131697" w:rsidRDefault="00C84B1C" w:rsidP="00C84B1C">
            <w:pPr>
              <w:rPr>
                <w:rFonts w:cs="Arial"/>
                <w:b/>
                <w:bCs/>
                <w:sz w:val="24"/>
                <w:szCs w:val="24"/>
                <w:lang w:val="en-SG" w:eastAsia="zh-CN"/>
              </w:rPr>
            </w:pPr>
            <w:r w:rsidRPr="00131697">
              <w:rPr>
                <w:rFonts w:cs="Arial"/>
                <w:b/>
                <w:bCs/>
                <w:sz w:val="24"/>
                <w:szCs w:val="24"/>
                <w:lang w:val="en-SG" w:eastAsia="zh-CN"/>
              </w:rPr>
              <w:t>Tasks</w:t>
            </w:r>
          </w:p>
        </w:tc>
      </w:tr>
      <w:tr w:rsidR="00146D77" w:rsidRPr="00131697" w14:paraId="1FB8A9E6" w14:textId="77777777" w:rsidTr="00697975">
        <w:trPr>
          <w:trHeight w:val="477"/>
        </w:trPr>
        <w:tc>
          <w:tcPr>
            <w:tcW w:w="1413" w:type="dxa"/>
          </w:tcPr>
          <w:p w14:paraId="58E8A6EF" w14:textId="7F6D745F" w:rsidR="00146D77" w:rsidRPr="00131697" w:rsidRDefault="00146D77" w:rsidP="00146D77">
            <w:pPr>
              <w:jc w:val="center"/>
              <w:rPr>
                <w:rFonts w:cs="Arial"/>
                <w:sz w:val="24"/>
                <w:szCs w:val="24"/>
                <w:lang w:val="en-SG" w:eastAsia="zh-CN"/>
              </w:rPr>
            </w:pPr>
            <w:r>
              <w:rPr>
                <w:rFonts w:cs="Arial"/>
                <w:sz w:val="24"/>
                <w:szCs w:val="24"/>
                <w:lang w:val="en-SG" w:eastAsia="zh-CN"/>
              </w:rPr>
              <w:t>8</w:t>
            </w:r>
          </w:p>
        </w:tc>
        <w:tc>
          <w:tcPr>
            <w:tcW w:w="6237" w:type="dxa"/>
          </w:tcPr>
          <w:p w14:paraId="7058F4EA" w14:textId="7343D615" w:rsidR="00146D77" w:rsidRPr="00131697" w:rsidRDefault="00146D77" w:rsidP="00146D77">
            <w:pPr>
              <w:rPr>
                <w:rFonts w:cs="Arial"/>
                <w:sz w:val="24"/>
                <w:szCs w:val="24"/>
                <w:lang w:val="en-SG" w:eastAsia="zh-CN"/>
              </w:rPr>
            </w:pPr>
            <w:r w:rsidRPr="00131697">
              <w:rPr>
                <w:rFonts w:cs="Arial"/>
                <w:sz w:val="24"/>
                <w:szCs w:val="24"/>
                <w:lang w:val="en-SG" w:eastAsia="zh-CN"/>
              </w:rPr>
              <w:t>Project Group</w:t>
            </w:r>
            <w:r>
              <w:rPr>
                <w:rFonts w:cs="Arial"/>
                <w:sz w:val="24"/>
                <w:szCs w:val="24"/>
                <w:lang w:val="en-SG" w:eastAsia="zh-CN"/>
              </w:rPr>
              <w:t xml:space="preserve"> Form</w:t>
            </w:r>
          </w:p>
        </w:tc>
      </w:tr>
      <w:tr w:rsidR="00146D77" w:rsidRPr="00131697" w14:paraId="162AC942" w14:textId="77777777" w:rsidTr="00697975">
        <w:trPr>
          <w:trHeight w:val="477"/>
        </w:trPr>
        <w:tc>
          <w:tcPr>
            <w:tcW w:w="1413" w:type="dxa"/>
          </w:tcPr>
          <w:p w14:paraId="29EFF327" w14:textId="6801AD5C" w:rsidR="00146D77" w:rsidRPr="00131697" w:rsidRDefault="00146D77" w:rsidP="00146D77">
            <w:pPr>
              <w:jc w:val="center"/>
              <w:rPr>
                <w:rFonts w:cs="Arial"/>
                <w:sz w:val="24"/>
                <w:szCs w:val="24"/>
                <w:lang w:val="en-SG" w:eastAsia="zh-CN"/>
              </w:rPr>
            </w:pPr>
            <w:r>
              <w:rPr>
                <w:rFonts w:cs="Arial"/>
                <w:sz w:val="24"/>
                <w:szCs w:val="24"/>
                <w:lang w:val="en-SG" w:eastAsia="zh-CN"/>
              </w:rPr>
              <w:t>13</w:t>
            </w:r>
          </w:p>
        </w:tc>
        <w:tc>
          <w:tcPr>
            <w:tcW w:w="6237" w:type="dxa"/>
          </w:tcPr>
          <w:p w14:paraId="754FEC57" w14:textId="5D5F9705" w:rsidR="00146D77" w:rsidRPr="00131697" w:rsidRDefault="00146D77" w:rsidP="00146D77">
            <w:pPr>
              <w:jc w:val="left"/>
              <w:rPr>
                <w:rFonts w:cs="Arial"/>
                <w:sz w:val="24"/>
                <w:szCs w:val="24"/>
                <w:lang w:val="en-SG" w:eastAsia="zh-CN"/>
              </w:rPr>
            </w:pPr>
            <w:r>
              <w:rPr>
                <w:rFonts w:cs="Arial"/>
                <w:sz w:val="24"/>
                <w:szCs w:val="24"/>
                <w:lang w:val="en-SG" w:eastAsia="zh-CN"/>
              </w:rPr>
              <w:t>Interim Report Submission</w:t>
            </w:r>
          </w:p>
        </w:tc>
      </w:tr>
      <w:tr w:rsidR="00146D77" w:rsidRPr="00131697" w14:paraId="3A98BAA6" w14:textId="77777777" w:rsidTr="00697975">
        <w:trPr>
          <w:trHeight w:val="477"/>
        </w:trPr>
        <w:tc>
          <w:tcPr>
            <w:tcW w:w="1413" w:type="dxa"/>
          </w:tcPr>
          <w:p w14:paraId="02A5781D" w14:textId="629AF584" w:rsidR="00146D77" w:rsidRDefault="00146D77" w:rsidP="00146D77">
            <w:pPr>
              <w:jc w:val="center"/>
              <w:rPr>
                <w:rFonts w:cs="Arial"/>
                <w:sz w:val="24"/>
                <w:szCs w:val="24"/>
                <w:lang w:val="en-SG" w:eastAsia="zh-CN"/>
              </w:rPr>
            </w:pPr>
            <w:r>
              <w:rPr>
                <w:rFonts w:cs="Arial"/>
                <w:sz w:val="24"/>
                <w:szCs w:val="24"/>
                <w:lang w:val="en-SG" w:eastAsia="zh-CN"/>
              </w:rPr>
              <w:t>14</w:t>
            </w:r>
          </w:p>
        </w:tc>
        <w:tc>
          <w:tcPr>
            <w:tcW w:w="6237" w:type="dxa"/>
          </w:tcPr>
          <w:p w14:paraId="20FD9062" w14:textId="0099F418" w:rsidR="00146D77" w:rsidRPr="00131697" w:rsidRDefault="00146D77" w:rsidP="00146D77">
            <w:pPr>
              <w:jc w:val="left"/>
              <w:rPr>
                <w:rFonts w:cs="Arial"/>
                <w:sz w:val="24"/>
                <w:szCs w:val="24"/>
                <w:lang w:val="en-SG" w:eastAsia="zh-CN"/>
              </w:rPr>
            </w:pPr>
            <w:r>
              <w:rPr>
                <w:rFonts w:cs="Arial"/>
                <w:sz w:val="24"/>
                <w:szCs w:val="24"/>
                <w:lang w:val="en-SG" w:eastAsia="zh-CN"/>
              </w:rPr>
              <w:t>Interim Assessment</w:t>
            </w:r>
            <w:r w:rsidRPr="00131697">
              <w:rPr>
                <w:rFonts w:cs="Arial"/>
                <w:sz w:val="24"/>
                <w:szCs w:val="24"/>
                <w:lang w:val="en-SG" w:eastAsia="zh-CN"/>
              </w:rPr>
              <w:t xml:space="preserve"> </w:t>
            </w:r>
          </w:p>
        </w:tc>
      </w:tr>
      <w:tr w:rsidR="00146D77" w:rsidRPr="00131697" w14:paraId="33D9A70A" w14:textId="77777777" w:rsidTr="00697975">
        <w:trPr>
          <w:trHeight w:val="486"/>
        </w:trPr>
        <w:tc>
          <w:tcPr>
            <w:tcW w:w="1413" w:type="dxa"/>
          </w:tcPr>
          <w:p w14:paraId="0A5A9DD2" w14:textId="086F29CD" w:rsidR="00146D77" w:rsidRPr="00131697" w:rsidRDefault="00146D77" w:rsidP="00146D77">
            <w:pPr>
              <w:jc w:val="center"/>
              <w:rPr>
                <w:rFonts w:cs="Arial"/>
                <w:sz w:val="24"/>
                <w:szCs w:val="24"/>
                <w:lang w:val="en-SG" w:eastAsia="zh-CN"/>
              </w:rPr>
            </w:pPr>
            <w:r w:rsidRPr="00131697">
              <w:rPr>
                <w:rFonts w:cs="Arial"/>
                <w:sz w:val="24"/>
                <w:szCs w:val="24"/>
                <w:lang w:val="en-SG" w:eastAsia="zh-CN"/>
              </w:rPr>
              <w:t>1</w:t>
            </w:r>
            <w:r>
              <w:rPr>
                <w:rFonts w:cs="Arial"/>
                <w:sz w:val="24"/>
                <w:szCs w:val="24"/>
                <w:lang w:val="en-SG" w:eastAsia="zh-CN"/>
              </w:rPr>
              <w:t>7</w:t>
            </w:r>
          </w:p>
        </w:tc>
        <w:tc>
          <w:tcPr>
            <w:tcW w:w="6237" w:type="dxa"/>
          </w:tcPr>
          <w:p w14:paraId="51653CC8" w14:textId="30DD191D" w:rsidR="00146D77" w:rsidRPr="00131697" w:rsidRDefault="00146D77" w:rsidP="00146D77">
            <w:pPr>
              <w:rPr>
                <w:rFonts w:cs="Arial"/>
                <w:sz w:val="24"/>
                <w:szCs w:val="24"/>
                <w:lang w:val="en-SG" w:eastAsia="zh-CN"/>
              </w:rPr>
            </w:pPr>
            <w:r w:rsidRPr="00131697">
              <w:rPr>
                <w:rFonts w:cs="Arial"/>
                <w:sz w:val="24"/>
                <w:szCs w:val="24"/>
                <w:lang w:val="en-SG" w:eastAsia="zh-CN"/>
              </w:rPr>
              <w:t xml:space="preserve">Project </w:t>
            </w:r>
            <w:r>
              <w:rPr>
                <w:rFonts w:cs="Arial"/>
                <w:sz w:val="24"/>
                <w:szCs w:val="24"/>
                <w:lang w:val="en-SG" w:eastAsia="zh-CN"/>
              </w:rPr>
              <w:t>Final Assessment &amp;</w:t>
            </w:r>
            <w:r w:rsidRPr="00131697">
              <w:rPr>
                <w:rFonts w:cs="Arial"/>
                <w:sz w:val="24"/>
                <w:szCs w:val="24"/>
                <w:lang w:val="en-SG" w:eastAsia="zh-CN"/>
              </w:rPr>
              <w:t xml:space="preserve"> Report Submission</w:t>
            </w:r>
          </w:p>
        </w:tc>
      </w:tr>
    </w:tbl>
    <w:p w14:paraId="4AF853F8" w14:textId="475E987A" w:rsidR="00C84B1C" w:rsidRDefault="00C84B1C" w:rsidP="00C84B1C">
      <w:pPr>
        <w:rPr>
          <w:lang w:val="en-SG" w:eastAsia="zh-CN"/>
        </w:rPr>
      </w:pPr>
    </w:p>
    <w:p w14:paraId="130C5764" w14:textId="5B814D5A" w:rsidR="00F14191" w:rsidRDefault="00F14191" w:rsidP="00C84B1C">
      <w:pPr>
        <w:rPr>
          <w:lang w:val="en-SG" w:eastAsia="zh-CN"/>
        </w:rPr>
      </w:pPr>
    </w:p>
    <w:p w14:paraId="0A814E1D" w14:textId="1D9E6EE7" w:rsidR="00F14191" w:rsidRDefault="00F14191" w:rsidP="00C84B1C">
      <w:pPr>
        <w:rPr>
          <w:lang w:val="en-SG" w:eastAsia="zh-CN"/>
        </w:rPr>
      </w:pPr>
    </w:p>
    <w:p w14:paraId="62114884" w14:textId="4C17DD6C" w:rsidR="00F14191" w:rsidRDefault="00F14191" w:rsidP="00C84B1C">
      <w:pPr>
        <w:rPr>
          <w:lang w:val="en-SG" w:eastAsia="zh-CN"/>
        </w:rPr>
      </w:pPr>
    </w:p>
    <w:p w14:paraId="4A966089" w14:textId="06023B9E" w:rsidR="00F14191" w:rsidRDefault="00F14191" w:rsidP="00C84B1C">
      <w:pPr>
        <w:rPr>
          <w:lang w:val="en-SG" w:eastAsia="zh-CN"/>
        </w:rPr>
      </w:pPr>
    </w:p>
    <w:p w14:paraId="1EB5D9B1" w14:textId="416D251B" w:rsidR="00F14191" w:rsidRDefault="00F14191" w:rsidP="00C84B1C">
      <w:pPr>
        <w:rPr>
          <w:lang w:val="en-SG" w:eastAsia="zh-CN"/>
        </w:rPr>
      </w:pPr>
    </w:p>
    <w:p w14:paraId="1335536E" w14:textId="7FCE5589" w:rsidR="00F14191" w:rsidRDefault="00F14191" w:rsidP="00C84B1C">
      <w:pPr>
        <w:rPr>
          <w:lang w:val="en-SG" w:eastAsia="zh-CN"/>
        </w:rPr>
      </w:pPr>
    </w:p>
    <w:p w14:paraId="29B459EA" w14:textId="06EA2447" w:rsidR="00F14191" w:rsidRDefault="00F14191" w:rsidP="00C84B1C">
      <w:pPr>
        <w:rPr>
          <w:lang w:val="en-SG" w:eastAsia="zh-CN"/>
        </w:rPr>
      </w:pPr>
    </w:p>
    <w:p w14:paraId="5F7E6918" w14:textId="0F92AB7E" w:rsidR="00F14191" w:rsidRDefault="00F14191" w:rsidP="00C84B1C">
      <w:pPr>
        <w:rPr>
          <w:lang w:val="en-SG" w:eastAsia="zh-CN"/>
        </w:rPr>
      </w:pPr>
    </w:p>
    <w:p w14:paraId="08C9B839" w14:textId="3DAD2611" w:rsidR="00F14191" w:rsidRDefault="00F14191" w:rsidP="00C84B1C">
      <w:pPr>
        <w:rPr>
          <w:lang w:val="en-SG" w:eastAsia="zh-CN"/>
        </w:rPr>
      </w:pPr>
    </w:p>
    <w:p w14:paraId="369A3F54" w14:textId="567C5B99" w:rsidR="00F14191" w:rsidRDefault="00F14191" w:rsidP="00C84B1C">
      <w:pPr>
        <w:rPr>
          <w:lang w:val="en-SG" w:eastAsia="zh-CN"/>
        </w:rPr>
      </w:pPr>
    </w:p>
    <w:p w14:paraId="76F35EFE" w14:textId="77777777" w:rsidR="00833438" w:rsidRDefault="00833438" w:rsidP="00C84B1C">
      <w:pPr>
        <w:rPr>
          <w:lang w:val="en-SG" w:eastAsia="zh-CN"/>
        </w:rPr>
      </w:pPr>
    </w:p>
    <w:p w14:paraId="44083DC2" w14:textId="77777777" w:rsidR="00833438" w:rsidRDefault="00833438" w:rsidP="00C84B1C">
      <w:pPr>
        <w:rPr>
          <w:lang w:val="en-SG" w:eastAsia="zh-CN"/>
        </w:rPr>
      </w:pPr>
    </w:p>
    <w:p w14:paraId="34471CD3" w14:textId="77777777" w:rsidR="00833438" w:rsidRDefault="00833438" w:rsidP="00C84B1C">
      <w:pPr>
        <w:rPr>
          <w:lang w:val="en-SG" w:eastAsia="zh-CN"/>
        </w:rPr>
      </w:pPr>
    </w:p>
    <w:p w14:paraId="0125A3A4" w14:textId="77777777" w:rsidR="00833438" w:rsidRDefault="00833438" w:rsidP="00C84B1C">
      <w:pPr>
        <w:rPr>
          <w:lang w:val="en-SG" w:eastAsia="zh-CN"/>
        </w:rPr>
      </w:pPr>
    </w:p>
    <w:p w14:paraId="7BD2CD80" w14:textId="6122AE4B" w:rsidR="00F14191" w:rsidRDefault="00F14191" w:rsidP="00C84B1C">
      <w:pPr>
        <w:rPr>
          <w:lang w:val="en-SG" w:eastAsia="zh-CN"/>
        </w:rPr>
      </w:pPr>
    </w:p>
    <w:p w14:paraId="0A856AC3" w14:textId="3B5D6374" w:rsidR="00F14191" w:rsidRDefault="00F14191" w:rsidP="00C84B1C">
      <w:pPr>
        <w:rPr>
          <w:lang w:val="en-SG" w:eastAsia="zh-CN"/>
        </w:rPr>
      </w:pPr>
    </w:p>
    <w:p w14:paraId="2F1BA0F4" w14:textId="369AB127" w:rsidR="007D0946" w:rsidRPr="00E47E12" w:rsidRDefault="00D43DDB" w:rsidP="0055625E">
      <w:pPr>
        <w:rPr>
          <w:rFonts w:cs="Arial"/>
          <w:b/>
          <w:bCs/>
          <w:sz w:val="24"/>
          <w:szCs w:val="24"/>
          <w:lang w:val="en-US"/>
        </w:rPr>
      </w:pPr>
      <w:r w:rsidRPr="00E47E12">
        <w:rPr>
          <w:rFonts w:cs="Arial"/>
          <w:b/>
          <w:bCs/>
          <w:sz w:val="24"/>
          <w:szCs w:val="24"/>
          <w:lang w:val="en-US"/>
        </w:rPr>
        <w:lastRenderedPageBreak/>
        <w:t>1. Introduction /Objectives</w:t>
      </w:r>
    </w:p>
    <w:p w14:paraId="103AFD9A" w14:textId="2D7A8437" w:rsidR="001D57E7" w:rsidRPr="00131697" w:rsidRDefault="001D57E7" w:rsidP="00E47E12">
      <w:pPr>
        <w:pStyle w:val="Default"/>
        <w:rPr>
          <w:rFonts w:ascii="Arial" w:hAnsi="Arial" w:cs="Arial"/>
          <w:color w:val="000000" w:themeColor="text1"/>
        </w:rPr>
      </w:pPr>
      <w:r w:rsidRPr="00131697">
        <w:rPr>
          <w:rFonts w:ascii="Arial" w:hAnsi="Arial" w:cs="Arial"/>
          <w:i/>
          <w:iCs/>
          <w:color w:val="000000" w:themeColor="text1"/>
        </w:rPr>
        <w:t>Brief introduction about the project and what it is trying to achieve</w:t>
      </w:r>
      <w:r w:rsidRPr="00131697">
        <w:rPr>
          <w:rFonts w:ascii="Arial" w:hAnsi="Arial" w:cs="Arial"/>
          <w:color w:val="000000" w:themeColor="text1"/>
        </w:rPr>
        <w:t xml:space="preserve">. </w:t>
      </w:r>
    </w:p>
    <w:p w14:paraId="502EF677" w14:textId="0D72E5DC" w:rsidR="005E0798" w:rsidRDefault="005E0798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0BE8D25D" w14:textId="06E8C7D7" w:rsidR="00F664C5" w:rsidRDefault="00F664C5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2B472726" w14:textId="63B59E71" w:rsidR="00F14191" w:rsidRDefault="00F14191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498C3363" w14:textId="229C2ABE" w:rsidR="00F14191" w:rsidRDefault="00F14191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5C208354" w14:textId="665B1238" w:rsidR="00F14191" w:rsidRDefault="00F14191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4ED6CCFA" w14:textId="21827C79" w:rsidR="00F14191" w:rsidRDefault="00F14191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25EDE5C8" w14:textId="3294E97F" w:rsidR="00F14191" w:rsidRDefault="00F14191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15CE7DB0" w14:textId="2DB88688" w:rsidR="00F14191" w:rsidRDefault="00F14191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1B0DCEB9" w14:textId="7BC05556" w:rsidR="00F14191" w:rsidRDefault="00F14191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1C96C50C" w14:textId="5F121A20" w:rsidR="00F14191" w:rsidRDefault="00F14191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54812360" w14:textId="79370D56" w:rsidR="00F14191" w:rsidRDefault="00F14191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500798EC" w14:textId="4E82792A" w:rsidR="00F14191" w:rsidRDefault="00F14191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7E6F1B84" w14:textId="077FA04D" w:rsidR="00F14191" w:rsidRDefault="00F14191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46355B80" w14:textId="77777777" w:rsidR="00F14191" w:rsidRDefault="00F14191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5158B5C2" w14:textId="77777777" w:rsidR="00F664C5" w:rsidRDefault="00F664C5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2F82381B" w14:textId="77777777" w:rsidR="005E0798" w:rsidRDefault="005E0798" w:rsidP="001D57E7">
      <w:pPr>
        <w:pStyle w:val="Default"/>
        <w:spacing w:after="200"/>
        <w:ind w:firstLine="283"/>
        <w:rPr>
          <w:color w:val="5B9BD5" w:themeColor="accent1"/>
          <w:sz w:val="22"/>
          <w:szCs w:val="22"/>
        </w:rPr>
      </w:pPr>
    </w:p>
    <w:p w14:paraId="2FF7DA68" w14:textId="4C8A5A66" w:rsidR="001D57E7" w:rsidRPr="00764D13" w:rsidRDefault="00764D13" w:rsidP="00764D13">
      <w:pPr>
        <w:pStyle w:val="Default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2. </w:t>
      </w:r>
      <w:r w:rsidR="00F664C5" w:rsidRPr="00764D13">
        <w:rPr>
          <w:rFonts w:ascii="Arial" w:hAnsi="Arial" w:cs="Arial"/>
          <w:b/>
          <w:bCs/>
          <w:color w:val="000000" w:themeColor="text1"/>
        </w:rPr>
        <w:t>Task Allocation / Project Plan</w:t>
      </w:r>
    </w:p>
    <w:p w14:paraId="788B837D" w14:textId="3FBC1F40" w:rsidR="001D57E7" w:rsidRDefault="001D57E7" w:rsidP="00764D13">
      <w:pPr>
        <w:pStyle w:val="Default"/>
        <w:rPr>
          <w:rFonts w:ascii="Arial" w:hAnsi="Arial" w:cs="Arial"/>
          <w:i/>
          <w:iCs/>
          <w:color w:val="000000" w:themeColor="text1"/>
        </w:rPr>
      </w:pPr>
      <w:r w:rsidRPr="00D03026">
        <w:rPr>
          <w:rFonts w:ascii="Arial" w:hAnsi="Arial" w:cs="Arial"/>
          <w:i/>
          <w:iCs/>
          <w:color w:val="000000" w:themeColor="text1"/>
        </w:rPr>
        <w:t xml:space="preserve">Provide task allocation among the team members. </w:t>
      </w:r>
    </w:p>
    <w:p w14:paraId="2F07B79D" w14:textId="77777777" w:rsidR="00764D13" w:rsidRPr="00D03026" w:rsidRDefault="00764D13" w:rsidP="00764D13">
      <w:pPr>
        <w:pStyle w:val="Default"/>
        <w:rPr>
          <w:rFonts w:ascii="Arial" w:hAnsi="Arial" w:cs="Arial"/>
          <w:i/>
          <w:iCs/>
          <w:color w:val="000000" w:themeColor="text1"/>
        </w:rPr>
      </w:pP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827"/>
        <w:gridCol w:w="4885"/>
        <w:gridCol w:w="2226"/>
        <w:gridCol w:w="1701"/>
      </w:tblGrid>
      <w:tr w:rsidR="00697975" w:rsidRPr="00F92645" w14:paraId="245F3F86" w14:textId="77777777" w:rsidTr="005A6AF5">
        <w:tc>
          <w:tcPr>
            <w:tcW w:w="827" w:type="dxa"/>
          </w:tcPr>
          <w:p w14:paraId="2A9C5EA0" w14:textId="77777777" w:rsidR="00697975" w:rsidRPr="00F92645" w:rsidRDefault="00697975" w:rsidP="005665E7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F92645">
              <w:rPr>
                <w:rFonts w:cstheme="minorHAnsi"/>
                <w:b/>
                <w:sz w:val="24"/>
                <w:szCs w:val="24"/>
              </w:rPr>
              <w:t>SN</w:t>
            </w:r>
          </w:p>
        </w:tc>
        <w:tc>
          <w:tcPr>
            <w:tcW w:w="4885" w:type="dxa"/>
          </w:tcPr>
          <w:p w14:paraId="4BE6E37C" w14:textId="77777777" w:rsidR="00697975" w:rsidRPr="00F92645" w:rsidRDefault="00697975" w:rsidP="005665E7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F92645">
              <w:rPr>
                <w:rFonts w:cstheme="minorHAnsi"/>
                <w:b/>
                <w:sz w:val="24"/>
                <w:szCs w:val="24"/>
              </w:rPr>
              <w:t>Task Name</w:t>
            </w:r>
          </w:p>
        </w:tc>
        <w:tc>
          <w:tcPr>
            <w:tcW w:w="2226" w:type="dxa"/>
          </w:tcPr>
          <w:p w14:paraId="0C7F139D" w14:textId="60AF2C36" w:rsidR="00697975" w:rsidRPr="00F92645" w:rsidRDefault="00D43DDB" w:rsidP="005665E7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Member Name</w:t>
            </w:r>
          </w:p>
        </w:tc>
        <w:tc>
          <w:tcPr>
            <w:tcW w:w="1701" w:type="dxa"/>
          </w:tcPr>
          <w:p w14:paraId="022018AC" w14:textId="7B872C8A" w:rsidR="00697975" w:rsidRPr="00F92645" w:rsidRDefault="00F664C5" w:rsidP="005665E7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Week No</w:t>
            </w:r>
          </w:p>
        </w:tc>
      </w:tr>
      <w:tr w:rsidR="00697975" w:rsidRPr="00F92645" w14:paraId="7D8FF784" w14:textId="77777777" w:rsidTr="00F14191">
        <w:trPr>
          <w:trHeight w:val="471"/>
        </w:trPr>
        <w:tc>
          <w:tcPr>
            <w:tcW w:w="827" w:type="dxa"/>
          </w:tcPr>
          <w:p w14:paraId="74E3F03C" w14:textId="6196315F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885" w:type="dxa"/>
          </w:tcPr>
          <w:p w14:paraId="678412F3" w14:textId="1B3F2C60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26" w:type="dxa"/>
          </w:tcPr>
          <w:p w14:paraId="3FA1DC2F" w14:textId="77777777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F88C8E6" w14:textId="77777777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7975" w:rsidRPr="00F92645" w14:paraId="68142D98" w14:textId="77777777" w:rsidTr="00F14191">
        <w:trPr>
          <w:trHeight w:val="421"/>
        </w:trPr>
        <w:tc>
          <w:tcPr>
            <w:tcW w:w="827" w:type="dxa"/>
          </w:tcPr>
          <w:p w14:paraId="17178C99" w14:textId="59F0E2D3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885" w:type="dxa"/>
          </w:tcPr>
          <w:p w14:paraId="7D7996FB" w14:textId="53A30413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26" w:type="dxa"/>
          </w:tcPr>
          <w:p w14:paraId="6FC1CB0C" w14:textId="77777777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897869D" w14:textId="77777777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7975" w:rsidRPr="00F92645" w14:paraId="1D1B00E9" w14:textId="77777777" w:rsidTr="00F14191">
        <w:trPr>
          <w:trHeight w:val="413"/>
        </w:trPr>
        <w:tc>
          <w:tcPr>
            <w:tcW w:w="827" w:type="dxa"/>
          </w:tcPr>
          <w:p w14:paraId="69260419" w14:textId="093AA647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885" w:type="dxa"/>
          </w:tcPr>
          <w:p w14:paraId="727811CA" w14:textId="6EB4B2FA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26" w:type="dxa"/>
          </w:tcPr>
          <w:p w14:paraId="69851943" w14:textId="77777777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226FF40" w14:textId="77777777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7975" w:rsidRPr="00F92645" w14:paraId="432EFFFA" w14:textId="77777777" w:rsidTr="00F14191">
        <w:trPr>
          <w:trHeight w:val="420"/>
        </w:trPr>
        <w:tc>
          <w:tcPr>
            <w:tcW w:w="827" w:type="dxa"/>
          </w:tcPr>
          <w:p w14:paraId="2FFEA923" w14:textId="3CEC3CE5" w:rsidR="00697975" w:rsidRPr="00F92645" w:rsidRDefault="00D43DDB" w:rsidP="005665E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4885" w:type="dxa"/>
          </w:tcPr>
          <w:p w14:paraId="57AB69EC" w14:textId="3B400B81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26" w:type="dxa"/>
          </w:tcPr>
          <w:p w14:paraId="4A8D8A40" w14:textId="77777777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2FD86F4" w14:textId="77777777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7975" w:rsidRPr="00F92645" w14:paraId="0216F162" w14:textId="77777777" w:rsidTr="00F14191">
        <w:trPr>
          <w:trHeight w:val="411"/>
        </w:trPr>
        <w:tc>
          <w:tcPr>
            <w:tcW w:w="827" w:type="dxa"/>
          </w:tcPr>
          <w:p w14:paraId="7D1F02A4" w14:textId="4DE8E832" w:rsidR="00697975" w:rsidRPr="00F92645" w:rsidRDefault="00D43DDB" w:rsidP="005665E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4885" w:type="dxa"/>
          </w:tcPr>
          <w:p w14:paraId="29B55234" w14:textId="23061F51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26" w:type="dxa"/>
          </w:tcPr>
          <w:p w14:paraId="66775040" w14:textId="77777777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4E8A29" w14:textId="77777777" w:rsidR="00697975" w:rsidRPr="00F92645" w:rsidRDefault="00697975" w:rsidP="005665E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257E3" w:rsidRPr="00F92645" w14:paraId="5D7ECFBE" w14:textId="77777777" w:rsidTr="00F14191">
        <w:trPr>
          <w:trHeight w:val="417"/>
        </w:trPr>
        <w:tc>
          <w:tcPr>
            <w:tcW w:w="827" w:type="dxa"/>
          </w:tcPr>
          <w:p w14:paraId="138207D1" w14:textId="14F8D05E" w:rsidR="003257E3" w:rsidRDefault="003257E3" w:rsidP="005665E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4885" w:type="dxa"/>
          </w:tcPr>
          <w:p w14:paraId="7E7298EE" w14:textId="77777777" w:rsidR="003257E3" w:rsidRPr="00F92645" w:rsidRDefault="003257E3" w:rsidP="00566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26" w:type="dxa"/>
          </w:tcPr>
          <w:p w14:paraId="0D61E660" w14:textId="77777777" w:rsidR="003257E3" w:rsidRPr="00F92645" w:rsidRDefault="003257E3" w:rsidP="00566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FCFAF23" w14:textId="77777777" w:rsidR="003257E3" w:rsidRPr="00F92645" w:rsidRDefault="003257E3" w:rsidP="005665E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257E3" w:rsidRPr="00F92645" w14:paraId="0E274E70" w14:textId="77777777" w:rsidTr="00F14191">
        <w:trPr>
          <w:trHeight w:val="409"/>
        </w:trPr>
        <w:tc>
          <w:tcPr>
            <w:tcW w:w="827" w:type="dxa"/>
          </w:tcPr>
          <w:p w14:paraId="4052FA04" w14:textId="285E6A09" w:rsidR="003257E3" w:rsidRDefault="003257E3" w:rsidP="005665E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4885" w:type="dxa"/>
          </w:tcPr>
          <w:p w14:paraId="4A4E399A" w14:textId="77777777" w:rsidR="003257E3" w:rsidRPr="00F92645" w:rsidRDefault="003257E3" w:rsidP="00566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26" w:type="dxa"/>
          </w:tcPr>
          <w:p w14:paraId="3604B418" w14:textId="77777777" w:rsidR="003257E3" w:rsidRPr="00F92645" w:rsidRDefault="003257E3" w:rsidP="00566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D7DCCD1" w14:textId="77777777" w:rsidR="003257E3" w:rsidRPr="00F92645" w:rsidRDefault="003257E3" w:rsidP="005665E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391DE3F0" w14:textId="080419D1" w:rsidR="005E0798" w:rsidRDefault="005E0798" w:rsidP="001D57E7">
      <w:pPr>
        <w:pStyle w:val="Default"/>
        <w:spacing w:after="200"/>
        <w:ind w:left="283"/>
        <w:rPr>
          <w:color w:val="5B9BD5" w:themeColor="accent1"/>
          <w:sz w:val="22"/>
          <w:szCs w:val="22"/>
        </w:rPr>
      </w:pPr>
    </w:p>
    <w:p w14:paraId="205F1203" w14:textId="7A42C192" w:rsidR="00F14191" w:rsidRDefault="00F14191" w:rsidP="001D57E7">
      <w:pPr>
        <w:pStyle w:val="Default"/>
        <w:spacing w:after="200"/>
        <w:ind w:left="283"/>
        <w:rPr>
          <w:color w:val="5B9BD5" w:themeColor="accent1"/>
          <w:sz w:val="22"/>
          <w:szCs w:val="22"/>
        </w:rPr>
      </w:pPr>
    </w:p>
    <w:p w14:paraId="6E08FEFD" w14:textId="07590E9B" w:rsidR="00F14191" w:rsidRDefault="00F14191" w:rsidP="001D57E7">
      <w:pPr>
        <w:pStyle w:val="Default"/>
        <w:spacing w:after="200"/>
        <w:ind w:left="283"/>
        <w:rPr>
          <w:color w:val="5B9BD5" w:themeColor="accent1"/>
          <w:sz w:val="22"/>
          <w:szCs w:val="22"/>
        </w:rPr>
      </w:pPr>
    </w:p>
    <w:p w14:paraId="7E91F518" w14:textId="663FAE86" w:rsidR="00F14191" w:rsidRDefault="00F14191" w:rsidP="001D57E7">
      <w:pPr>
        <w:pStyle w:val="Default"/>
        <w:spacing w:after="200"/>
        <w:ind w:left="283"/>
        <w:rPr>
          <w:color w:val="5B9BD5" w:themeColor="accent1"/>
          <w:sz w:val="22"/>
          <w:szCs w:val="22"/>
        </w:rPr>
      </w:pPr>
    </w:p>
    <w:p w14:paraId="34173441" w14:textId="7961A4DA" w:rsidR="00F14191" w:rsidRDefault="00F14191" w:rsidP="001D57E7">
      <w:pPr>
        <w:pStyle w:val="Default"/>
        <w:spacing w:after="200"/>
        <w:ind w:left="283"/>
        <w:rPr>
          <w:color w:val="5B9BD5" w:themeColor="accent1"/>
          <w:sz w:val="22"/>
          <w:szCs w:val="22"/>
        </w:rPr>
      </w:pPr>
    </w:p>
    <w:p w14:paraId="31FE2DA4" w14:textId="49A4BC78" w:rsidR="00F14191" w:rsidRDefault="00F14191" w:rsidP="001D57E7">
      <w:pPr>
        <w:pStyle w:val="Default"/>
        <w:spacing w:after="200"/>
        <w:ind w:left="283"/>
        <w:rPr>
          <w:color w:val="5B9BD5" w:themeColor="accent1"/>
          <w:sz w:val="22"/>
          <w:szCs w:val="22"/>
        </w:rPr>
      </w:pPr>
    </w:p>
    <w:p w14:paraId="4FDF18BE" w14:textId="77777777" w:rsidR="00F14191" w:rsidRDefault="00F14191" w:rsidP="001D57E7">
      <w:pPr>
        <w:pStyle w:val="Default"/>
        <w:spacing w:after="200"/>
        <w:ind w:left="283"/>
        <w:rPr>
          <w:color w:val="5B9BD5" w:themeColor="accent1"/>
          <w:sz w:val="22"/>
          <w:szCs w:val="22"/>
        </w:rPr>
      </w:pPr>
    </w:p>
    <w:p w14:paraId="7C574A00" w14:textId="341B9CE0" w:rsidR="009467AE" w:rsidRPr="009467AE" w:rsidRDefault="009467AE" w:rsidP="00C82F64">
      <w:pPr>
        <w:pStyle w:val="Default"/>
        <w:rPr>
          <w:rFonts w:ascii="Arial" w:hAnsi="Arial" w:cs="Arial"/>
          <w:b/>
          <w:bCs/>
        </w:rPr>
      </w:pPr>
      <w:bookmarkStart w:id="2" w:name="_Hlk68526850"/>
      <w:r w:rsidRPr="009467AE">
        <w:rPr>
          <w:rFonts w:ascii="Arial" w:hAnsi="Arial" w:cs="Arial"/>
          <w:b/>
          <w:bCs/>
        </w:rPr>
        <w:t xml:space="preserve">3. IoT System Architecture </w:t>
      </w:r>
      <w:r>
        <w:rPr>
          <w:rFonts w:ascii="Arial" w:hAnsi="Arial" w:cs="Arial"/>
          <w:b/>
          <w:bCs/>
        </w:rPr>
        <w:t>diagram of the project</w:t>
      </w:r>
    </w:p>
    <w:p w14:paraId="252C7450" w14:textId="225E0D2D" w:rsidR="009467AE" w:rsidRDefault="009467AE" w:rsidP="00C82F64">
      <w:pPr>
        <w:pStyle w:val="Default"/>
      </w:pPr>
    </w:p>
    <w:p w14:paraId="0D2C3BFC" w14:textId="7505F4B5" w:rsidR="009467AE" w:rsidRDefault="009467AE" w:rsidP="00C82F64">
      <w:pPr>
        <w:pStyle w:val="Default"/>
      </w:pPr>
    </w:p>
    <w:p w14:paraId="0089AC82" w14:textId="3CABA84E" w:rsidR="009467AE" w:rsidRDefault="009467AE" w:rsidP="00C82F64">
      <w:pPr>
        <w:pStyle w:val="Default"/>
      </w:pPr>
    </w:p>
    <w:p w14:paraId="20649134" w14:textId="4D23472A" w:rsidR="009467AE" w:rsidRDefault="009467AE" w:rsidP="00C82F64">
      <w:pPr>
        <w:pStyle w:val="Default"/>
      </w:pPr>
    </w:p>
    <w:p w14:paraId="5D6DF6D7" w14:textId="35398B76" w:rsidR="009467AE" w:rsidRDefault="009467AE" w:rsidP="00C82F64">
      <w:pPr>
        <w:pStyle w:val="Default"/>
      </w:pPr>
    </w:p>
    <w:p w14:paraId="7BA7F9C4" w14:textId="7625D47A" w:rsidR="000F6C77" w:rsidRDefault="000F6C77" w:rsidP="00C82F64">
      <w:pPr>
        <w:pStyle w:val="Default"/>
      </w:pPr>
    </w:p>
    <w:p w14:paraId="24554B53" w14:textId="7737847E" w:rsidR="000F6C77" w:rsidRDefault="000F6C77" w:rsidP="00C82F64">
      <w:pPr>
        <w:pStyle w:val="Default"/>
      </w:pPr>
    </w:p>
    <w:p w14:paraId="27E2D1B5" w14:textId="4393D104" w:rsidR="000F6C77" w:rsidRDefault="000F6C77" w:rsidP="00C82F64">
      <w:pPr>
        <w:pStyle w:val="Default"/>
      </w:pPr>
    </w:p>
    <w:p w14:paraId="18C64C24" w14:textId="77777777" w:rsidR="000F6C77" w:rsidRDefault="000F6C77" w:rsidP="00C82F64">
      <w:pPr>
        <w:pStyle w:val="Default"/>
      </w:pPr>
    </w:p>
    <w:p w14:paraId="3FD0BFAA" w14:textId="36074ABF" w:rsidR="009467AE" w:rsidRDefault="009467AE" w:rsidP="00C82F64">
      <w:pPr>
        <w:pStyle w:val="Default"/>
      </w:pPr>
    </w:p>
    <w:p w14:paraId="50CB5036" w14:textId="4D6745ED" w:rsidR="00C740D4" w:rsidRDefault="00C740D4" w:rsidP="00C82F64">
      <w:pPr>
        <w:pStyle w:val="Default"/>
      </w:pPr>
    </w:p>
    <w:p w14:paraId="0DF273CF" w14:textId="29519674" w:rsidR="00C740D4" w:rsidRDefault="00C740D4" w:rsidP="00C82F64">
      <w:pPr>
        <w:pStyle w:val="Default"/>
      </w:pPr>
    </w:p>
    <w:p w14:paraId="3A05BA35" w14:textId="7B90433E" w:rsidR="00C740D4" w:rsidRDefault="00C740D4" w:rsidP="00C82F64">
      <w:pPr>
        <w:pStyle w:val="Default"/>
      </w:pPr>
    </w:p>
    <w:p w14:paraId="6870AC83" w14:textId="565E1012" w:rsidR="00F14191" w:rsidRDefault="00F14191" w:rsidP="00C82F64">
      <w:pPr>
        <w:pStyle w:val="Default"/>
      </w:pPr>
    </w:p>
    <w:p w14:paraId="719B769A" w14:textId="77777777" w:rsidR="00663797" w:rsidRDefault="00663797" w:rsidP="00C82F64">
      <w:pPr>
        <w:pStyle w:val="Default"/>
      </w:pPr>
    </w:p>
    <w:p w14:paraId="775FA2E2" w14:textId="77777777" w:rsidR="00F14191" w:rsidRDefault="00F14191" w:rsidP="00C82F64">
      <w:pPr>
        <w:pStyle w:val="Default"/>
      </w:pPr>
    </w:p>
    <w:p w14:paraId="12BA1FA0" w14:textId="095BE61D" w:rsidR="00C740D4" w:rsidRDefault="00C740D4" w:rsidP="00C82F64">
      <w:pPr>
        <w:pStyle w:val="Default"/>
      </w:pPr>
    </w:p>
    <w:p w14:paraId="2597A7BA" w14:textId="460A3F18" w:rsidR="00C740D4" w:rsidRDefault="00C740D4" w:rsidP="00C82F64">
      <w:pPr>
        <w:pStyle w:val="Default"/>
      </w:pPr>
    </w:p>
    <w:p w14:paraId="12236239" w14:textId="77777777" w:rsidR="00C740D4" w:rsidRDefault="00C740D4" w:rsidP="00C82F64">
      <w:pPr>
        <w:pStyle w:val="Default"/>
      </w:pPr>
    </w:p>
    <w:p w14:paraId="5EDB1951" w14:textId="16671DBB" w:rsidR="009467AE" w:rsidRDefault="009467AE" w:rsidP="00C82F64">
      <w:pPr>
        <w:pStyle w:val="Default"/>
      </w:pPr>
    </w:p>
    <w:p w14:paraId="341168BD" w14:textId="64D70CD6" w:rsidR="009467AE" w:rsidRPr="000F6C77" w:rsidRDefault="009467AE" w:rsidP="009467AE">
      <w:pPr>
        <w:tabs>
          <w:tab w:val="clear" w:pos="-720"/>
        </w:tabs>
        <w:autoSpaceDE w:val="0"/>
        <w:autoSpaceDN w:val="0"/>
        <w:adjustRightInd w:val="0"/>
        <w:spacing w:line="240" w:lineRule="auto"/>
        <w:jc w:val="left"/>
        <w:rPr>
          <w:rFonts w:cs="Arial"/>
          <w:b/>
          <w:bCs/>
          <w:color w:val="000000" w:themeColor="text1"/>
          <w:sz w:val="24"/>
          <w:szCs w:val="24"/>
        </w:rPr>
      </w:pPr>
      <w:r w:rsidRPr="000F6C77">
        <w:rPr>
          <w:rFonts w:cs="Arial"/>
          <w:b/>
          <w:bCs/>
          <w:color w:val="000000" w:themeColor="text1"/>
          <w:sz w:val="24"/>
          <w:szCs w:val="24"/>
        </w:rPr>
        <w:t>4. I/O pin assignment for the Raspberry Pi interface</w:t>
      </w:r>
    </w:p>
    <w:p w14:paraId="4EDDD3AF" w14:textId="77777777" w:rsidR="004760AF" w:rsidRPr="00024606" w:rsidRDefault="004760AF" w:rsidP="004760AF"/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34"/>
        <w:gridCol w:w="3828"/>
        <w:gridCol w:w="3118"/>
      </w:tblGrid>
      <w:tr w:rsidR="00E61010" w14:paraId="2E5645BB" w14:textId="77777777" w:rsidTr="00E61010"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AC23AAE" w14:textId="77777777" w:rsidR="00E61010" w:rsidRPr="00453A33" w:rsidRDefault="00E61010" w:rsidP="004D7ACF">
            <w:pPr>
              <w:spacing w:before="40" w:after="40"/>
              <w:rPr>
                <w:b/>
              </w:rPr>
            </w:pPr>
            <w:r w:rsidRPr="00453A33">
              <w:rPr>
                <w:b/>
              </w:rPr>
              <w:t>P</w:t>
            </w:r>
            <w:r>
              <w:rPr>
                <w:b/>
              </w:rPr>
              <w:t>inout/</w:t>
            </w:r>
            <w:r>
              <w:rPr>
                <w:b/>
              </w:rPr>
              <w:br/>
              <w:t>Interface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6851FBAD" w14:textId="77777777" w:rsidR="00E61010" w:rsidRPr="00453A33" w:rsidRDefault="00E61010" w:rsidP="004D7ACF">
            <w:pPr>
              <w:spacing w:before="40" w:after="40"/>
              <w:rPr>
                <w:b/>
              </w:rPr>
            </w:pPr>
            <w:r>
              <w:rPr>
                <w:b/>
              </w:rPr>
              <w:t>Input/</w:t>
            </w:r>
            <w:r>
              <w:rPr>
                <w:b/>
              </w:rPr>
              <w:br/>
              <w:t>Output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2C310D37" w14:textId="77777777" w:rsidR="00E61010" w:rsidRPr="00453A33" w:rsidRDefault="00E61010" w:rsidP="004D7ACF">
            <w:pPr>
              <w:spacing w:before="40" w:after="4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70D4CA00" w14:textId="77777777" w:rsidR="00E61010" w:rsidRPr="00453A33" w:rsidRDefault="00E61010" w:rsidP="004D7ACF">
            <w:pPr>
              <w:spacing w:before="40" w:after="40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F74704" w14:paraId="6583D2B0" w14:textId="77777777" w:rsidTr="00E61010"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F4ADB2B" w14:textId="6A82C49D" w:rsidR="00F74704" w:rsidRPr="004A17C0" w:rsidRDefault="00F74704" w:rsidP="005665E7">
            <w:pPr>
              <w:spacing w:before="40" w:after="4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A6B9B20" w14:textId="77777777" w:rsidR="00F74704" w:rsidRDefault="00F74704" w:rsidP="005665E7">
            <w:pPr>
              <w:spacing w:before="40" w:after="40"/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65C6C9C0" w14:textId="0FB268D0" w:rsidR="00F74704" w:rsidRDefault="00F74704" w:rsidP="005665E7">
            <w:pPr>
              <w:spacing w:before="40" w:after="40"/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AF2F3E7" w14:textId="6231F271" w:rsidR="00F74704" w:rsidRDefault="00F74704" w:rsidP="005665E7">
            <w:pPr>
              <w:spacing w:before="40" w:after="40"/>
            </w:pPr>
          </w:p>
        </w:tc>
      </w:tr>
      <w:tr w:rsidR="00F74704" w14:paraId="3C879995" w14:textId="77777777" w:rsidTr="00E61010"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D3687C0" w14:textId="77777777" w:rsidR="00F74704" w:rsidRDefault="00F74704" w:rsidP="005665E7">
            <w:pPr>
              <w:spacing w:before="40" w:after="4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367511D" w14:textId="77777777" w:rsidR="00F74704" w:rsidRDefault="00F74704" w:rsidP="005665E7">
            <w:pPr>
              <w:spacing w:before="40" w:after="40"/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002941D" w14:textId="1D2AF0DF" w:rsidR="00F74704" w:rsidRDefault="00F74704" w:rsidP="005665E7">
            <w:pPr>
              <w:spacing w:before="40" w:after="40"/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F02E13C" w14:textId="77777777" w:rsidR="00F74704" w:rsidRDefault="00F74704" w:rsidP="005665E7">
            <w:pPr>
              <w:spacing w:before="40" w:after="40"/>
            </w:pPr>
          </w:p>
        </w:tc>
      </w:tr>
      <w:tr w:rsidR="00F74704" w14:paraId="0C35438D" w14:textId="77777777" w:rsidTr="00E61010"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91BBA5A" w14:textId="77777777" w:rsidR="00F74704" w:rsidRPr="004A17C0" w:rsidRDefault="00F74704" w:rsidP="005665E7">
            <w:pPr>
              <w:spacing w:before="40" w:after="4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6AC6F030" w14:textId="77777777" w:rsidR="00F74704" w:rsidRPr="0022195A" w:rsidRDefault="00F74704" w:rsidP="005665E7">
            <w:pPr>
              <w:spacing w:before="40" w:after="40"/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7C8E4A3" w14:textId="7D9F7E8D" w:rsidR="00F74704" w:rsidRPr="0022195A" w:rsidRDefault="00F74704" w:rsidP="005665E7">
            <w:pPr>
              <w:spacing w:before="40" w:after="40"/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B29C346" w14:textId="77777777" w:rsidR="00F74704" w:rsidRDefault="00F74704" w:rsidP="005665E7">
            <w:pPr>
              <w:spacing w:before="40" w:after="40"/>
            </w:pPr>
          </w:p>
        </w:tc>
      </w:tr>
      <w:tr w:rsidR="00F74704" w14:paraId="65185B76" w14:textId="77777777" w:rsidTr="00E61010"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26D3A15" w14:textId="77777777" w:rsidR="00F74704" w:rsidRDefault="00F74704" w:rsidP="005665E7">
            <w:pPr>
              <w:spacing w:before="40" w:after="4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65D1FBD" w14:textId="77777777" w:rsidR="00F74704" w:rsidRDefault="00F74704" w:rsidP="005665E7">
            <w:pPr>
              <w:spacing w:before="40" w:after="40"/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635A2ADE" w14:textId="6CF96323" w:rsidR="00F74704" w:rsidRDefault="00F74704" w:rsidP="005665E7">
            <w:pPr>
              <w:spacing w:before="40" w:after="40"/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E3DD4C5" w14:textId="77777777" w:rsidR="00F74704" w:rsidRDefault="00F74704" w:rsidP="005665E7">
            <w:pPr>
              <w:spacing w:before="40" w:after="40"/>
            </w:pPr>
          </w:p>
        </w:tc>
      </w:tr>
      <w:tr w:rsidR="00F74704" w14:paraId="4A8F1218" w14:textId="77777777" w:rsidTr="00E61010"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279AC29" w14:textId="77777777" w:rsidR="00F74704" w:rsidRDefault="00F74704" w:rsidP="005665E7">
            <w:pPr>
              <w:spacing w:before="40" w:after="4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5BFD19F" w14:textId="77777777" w:rsidR="00F74704" w:rsidRDefault="00F74704" w:rsidP="005665E7">
            <w:pPr>
              <w:spacing w:before="40" w:after="40"/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0CE891F" w14:textId="2D977066" w:rsidR="00F74704" w:rsidRDefault="00F74704" w:rsidP="005665E7">
            <w:pPr>
              <w:spacing w:before="40" w:after="40"/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BA6015D" w14:textId="77777777" w:rsidR="00F74704" w:rsidRDefault="00F74704" w:rsidP="005665E7">
            <w:pPr>
              <w:spacing w:before="40" w:after="40"/>
            </w:pPr>
          </w:p>
        </w:tc>
      </w:tr>
      <w:tr w:rsidR="00F74704" w14:paraId="55D5E49A" w14:textId="77777777" w:rsidTr="00E61010"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6DB5FD3B" w14:textId="77777777" w:rsidR="00F74704" w:rsidRPr="003A5653" w:rsidRDefault="00F74704" w:rsidP="005665E7">
            <w:pPr>
              <w:spacing w:before="40" w:after="4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7522B89" w14:textId="77777777" w:rsidR="00F74704" w:rsidRDefault="00F74704" w:rsidP="005665E7">
            <w:pPr>
              <w:spacing w:before="40" w:after="40"/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9C0AA74" w14:textId="4AD98F10" w:rsidR="00F74704" w:rsidRDefault="00F74704" w:rsidP="005665E7">
            <w:pPr>
              <w:spacing w:before="40" w:after="40"/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399942A" w14:textId="77777777" w:rsidR="00F74704" w:rsidRDefault="00F74704" w:rsidP="005665E7">
            <w:pPr>
              <w:spacing w:before="40" w:after="40"/>
            </w:pPr>
          </w:p>
        </w:tc>
      </w:tr>
    </w:tbl>
    <w:p w14:paraId="0CEC5897" w14:textId="1AEBF913" w:rsidR="009467AE" w:rsidRDefault="009467AE" w:rsidP="00C82F64">
      <w:pPr>
        <w:pStyle w:val="Default"/>
      </w:pPr>
    </w:p>
    <w:p w14:paraId="6224E9AD" w14:textId="74F4CE0A" w:rsidR="00A44681" w:rsidRDefault="00A44681" w:rsidP="00A44681">
      <w:pPr>
        <w:pStyle w:val="Default"/>
        <w:ind w:left="360"/>
        <w:rPr>
          <w:color w:val="5B9BD5" w:themeColor="accent1"/>
          <w:sz w:val="22"/>
          <w:szCs w:val="22"/>
        </w:rPr>
      </w:pPr>
    </w:p>
    <w:bookmarkEnd w:id="2"/>
    <w:p w14:paraId="01491B9B" w14:textId="77777777" w:rsidR="0022044A" w:rsidRDefault="0022044A" w:rsidP="00633C26">
      <w:pPr>
        <w:tabs>
          <w:tab w:val="clear" w:pos="-720"/>
        </w:tabs>
        <w:spacing w:line="240" w:lineRule="auto"/>
        <w:jc w:val="left"/>
        <w:rPr>
          <w:b/>
        </w:rPr>
      </w:pPr>
    </w:p>
    <w:p w14:paraId="6B5C8C78" w14:textId="77777777" w:rsidR="0022044A" w:rsidRDefault="0022044A" w:rsidP="00633C26">
      <w:pPr>
        <w:tabs>
          <w:tab w:val="clear" w:pos="-720"/>
        </w:tabs>
        <w:spacing w:line="240" w:lineRule="auto"/>
        <w:jc w:val="left"/>
        <w:rPr>
          <w:b/>
        </w:rPr>
      </w:pPr>
    </w:p>
    <w:p w14:paraId="1E3966F3" w14:textId="77777777" w:rsidR="0022044A" w:rsidRDefault="0022044A" w:rsidP="00633C26">
      <w:pPr>
        <w:tabs>
          <w:tab w:val="clear" w:pos="-720"/>
        </w:tabs>
        <w:spacing w:line="240" w:lineRule="auto"/>
        <w:jc w:val="left"/>
        <w:rPr>
          <w:b/>
        </w:rPr>
      </w:pPr>
    </w:p>
    <w:p w14:paraId="6F325F62" w14:textId="727BEAC3" w:rsidR="0022044A" w:rsidRDefault="0022044A" w:rsidP="00633C26">
      <w:pPr>
        <w:tabs>
          <w:tab w:val="clear" w:pos="-720"/>
        </w:tabs>
        <w:spacing w:line="240" w:lineRule="auto"/>
        <w:jc w:val="left"/>
        <w:rPr>
          <w:b/>
        </w:rPr>
      </w:pPr>
    </w:p>
    <w:p w14:paraId="16EA34AD" w14:textId="31F391D0" w:rsidR="00C740D4" w:rsidRDefault="00C740D4" w:rsidP="00633C26">
      <w:pPr>
        <w:tabs>
          <w:tab w:val="clear" w:pos="-720"/>
        </w:tabs>
        <w:spacing w:line="240" w:lineRule="auto"/>
        <w:jc w:val="left"/>
        <w:rPr>
          <w:b/>
        </w:rPr>
      </w:pPr>
    </w:p>
    <w:p w14:paraId="682D9E8B" w14:textId="77777777" w:rsidR="00C740D4" w:rsidRDefault="00C740D4" w:rsidP="00633C26">
      <w:pPr>
        <w:tabs>
          <w:tab w:val="clear" w:pos="-720"/>
        </w:tabs>
        <w:spacing w:line="240" w:lineRule="auto"/>
        <w:jc w:val="left"/>
        <w:rPr>
          <w:b/>
        </w:rPr>
      </w:pPr>
    </w:p>
    <w:p w14:paraId="060EEA8E" w14:textId="05490C0D" w:rsidR="00897F53" w:rsidRDefault="00897F53" w:rsidP="00633C26">
      <w:pPr>
        <w:tabs>
          <w:tab w:val="clear" w:pos="-720"/>
        </w:tabs>
        <w:spacing w:line="240" w:lineRule="auto"/>
        <w:jc w:val="left"/>
        <w:rPr>
          <w:b/>
        </w:rPr>
      </w:pPr>
    </w:p>
    <w:p w14:paraId="5E60069E" w14:textId="24EAC892" w:rsidR="00897F53" w:rsidRDefault="00897F53" w:rsidP="00633C26">
      <w:pPr>
        <w:tabs>
          <w:tab w:val="clear" w:pos="-720"/>
        </w:tabs>
        <w:spacing w:line="240" w:lineRule="auto"/>
        <w:jc w:val="left"/>
        <w:rPr>
          <w:b/>
        </w:rPr>
      </w:pPr>
    </w:p>
    <w:p w14:paraId="5E1D5577" w14:textId="26649A90" w:rsidR="00897F53" w:rsidRDefault="00897F53" w:rsidP="00633C26">
      <w:pPr>
        <w:tabs>
          <w:tab w:val="clear" w:pos="-720"/>
        </w:tabs>
        <w:spacing w:line="240" w:lineRule="auto"/>
        <w:jc w:val="left"/>
        <w:rPr>
          <w:b/>
        </w:rPr>
      </w:pPr>
    </w:p>
    <w:p w14:paraId="46B18E76" w14:textId="24B31FD5" w:rsidR="00897F53" w:rsidRDefault="00897F53" w:rsidP="00633C26">
      <w:pPr>
        <w:tabs>
          <w:tab w:val="clear" w:pos="-720"/>
        </w:tabs>
        <w:spacing w:line="240" w:lineRule="auto"/>
        <w:jc w:val="left"/>
        <w:rPr>
          <w:b/>
        </w:rPr>
      </w:pPr>
    </w:p>
    <w:p w14:paraId="06D8F57D" w14:textId="4C4E7E59" w:rsidR="00897F53" w:rsidRDefault="00897F53" w:rsidP="00633C26">
      <w:pPr>
        <w:tabs>
          <w:tab w:val="clear" w:pos="-720"/>
        </w:tabs>
        <w:spacing w:line="240" w:lineRule="auto"/>
        <w:jc w:val="left"/>
        <w:rPr>
          <w:b/>
        </w:rPr>
      </w:pPr>
    </w:p>
    <w:p w14:paraId="7A51F02C" w14:textId="3477D201" w:rsidR="00897F53" w:rsidRDefault="00897F53" w:rsidP="00633C26">
      <w:pPr>
        <w:tabs>
          <w:tab w:val="clear" w:pos="-720"/>
        </w:tabs>
        <w:spacing w:line="240" w:lineRule="auto"/>
        <w:jc w:val="left"/>
        <w:rPr>
          <w:b/>
        </w:rPr>
      </w:pPr>
    </w:p>
    <w:p w14:paraId="73C03A51" w14:textId="77777777" w:rsidR="00897F53" w:rsidRDefault="00897F53" w:rsidP="00633C26">
      <w:pPr>
        <w:tabs>
          <w:tab w:val="clear" w:pos="-720"/>
        </w:tabs>
        <w:spacing w:line="240" w:lineRule="auto"/>
        <w:jc w:val="left"/>
        <w:rPr>
          <w:b/>
        </w:rPr>
      </w:pPr>
    </w:p>
    <w:p w14:paraId="5FB456F5" w14:textId="77777777" w:rsidR="000564C0" w:rsidRPr="00633C26" w:rsidRDefault="000564C0" w:rsidP="00633C26">
      <w:pPr>
        <w:tabs>
          <w:tab w:val="clear" w:pos="-720"/>
        </w:tabs>
        <w:spacing w:line="240" w:lineRule="auto"/>
        <w:jc w:val="left"/>
        <w:rPr>
          <w:b/>
        </w:rPr>
      </w:pPr>
    </w:p>
    <w:p w14:paraId="31CAFDD6" w14:textId="243B498F" w:rsidR="00C842D8" w:rsidRPr="00EE6C55" w:rsidRDefault="00EE6C55" w:rsidP="00EE6C55">
      <w:pPr>
        <w:jc w:val="center"/>
        <w:rPr>
          <w:b/>
          <w:u w:color="006600"/>
        </w:rPr>
      </w:pPr>
      <w:r w:rsidRPr="00EE6C55">
        <w:rPr>
          <w:b/>
          <w:u w:color="006600"/>
        </w:rPr>
        <w:t xml:space="preserve">~ End of </w:t>
      </w:r>
      <w:r w:rsidR="00633C26">
        <w:rPr>
          <w:b/>
          <w:u w:color="006600"/>
        </w:rPr>
        <w:t xml:space="preserve">this </w:t>
      </w:r>
      <w:r w:rsidRPr="00EE6C55">
        <w:rPr>
          <w:b/>
          <w:u w:color="006600"/>
        </w:rPr>
        <w:t>Document ~</w:t>
      </w:r>
    </w:p>
    <w:sectPr w:rsidR="00C842D8" w:rsidRPr="00EE6C55" w:rsidSect="0092112C">
      <w:footerReference w:type="even" r:id="rId12"/>
      <w:footerReference w:type="default" r:id="rId13"/>
      <w:pgSz w:w="11906" w:h="16838" w:code="9"/>
      <w:pgMar w:top="567" w:right="1021" w:bottom="1009" w:left="1077" w:header="51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15508" w14:textId="77777777" w:rsidR="00E86F40" w:rsidRDefault="00E86F40">
      <w:r>
        <w:separator/>
      </w:r>
    </w:p>
  </w:endnote>
  <w:endnote w:type="continuationSeparator" w:id="0">
    <w:p w14:paraId="7CFEC62D" w14:textId="77777777" w:rsidR="00E86F40" w:rsidRDefault="00E86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E099E" w14:textId="77777777" w:rsidR="008151D9" w:rsidRDefault="008151D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003ABF2" w14:textId="77777777" w:rsidR="008151D9" w:rsidRDefault="008151D9">
    <w:pPr>
      <w:pStyle w:val="Footer"/>
      <w:ind w:right="360"/>
    </w:pPr>
    <w:r>
      <w:t>AY 2006/2007MCT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FAAE4" w14:textId="716C4CE6" w:rsidR="008151D9" w:rsidRPr="00640E05" w:rsidRDefault="00897F53" w:rsidP="00D80884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678"/>
        <w:tab w:val="right" w:pos="9498"/>
      </w:tabs>
      <w:jc w:val="center"/>
      <w:rPr>
        <w:rFonts w:cs="Arial"/>
      </w:rPr>
    </w:pPr>
    <w:r>
      <w:rPr>
        <w:rFonts w:ascii="ArialMT" w:hAnsi="ArialMT" w:cs="ArialMT"/>
        <w:sz w:val="24"/>
        <w:szCs w:val="24"/>
        <w:lang w:val="en-SG" w:eastAsia="zh-CN"/>
      </w:rPr>
      <w:t>AY 202</w:t>
    </w:r>
    <w:r w:rsidR="00203FF6">
      <w:rPr>
        <w:rFonts w:ascii="ArialMT" w:hAnsi="ArialMT" w:cs="ArialMT"/>
        <w:sz w:val="24"/>
        <w:szCs w:val="24"/>
        <w:lang w:val="en-SG" w:eastAsia="zh-CN"/>
      </w:rPr>
      <w:t>6</w:t>
    </w:r>
    <w:r>
      <w:rPr>
        <w:rFonts w:ascii="ArialMT" w:hAnsi="ArialMT" w:cs="ArialMT"/>
        <w:sz w:val="24"/>
        <w:szCs w:val="24"/>
        <w:lang w:val="en-SG" w:eastAsia="zh-CN"/>
      </w:rPr>
      <w:t>/202</w:t>
    </w:r>
    <w:r w:rsidR="00203FF6">
      <w:rPr>
        <w:rFonts w:ascii="ArialMT" w:hAnsi="ArialMT" w:cs="ArialMT"/>
        <w:sz w:val="24"/>
        <w:szCs w:val="24"/>
        <w:lang w:val="en-SG" w:eastAsia="zh-CN"/>
      </w:rPr>
      <w:t>7</w:t>
    </w:r>
    <w:r>
      <w:rPr>
        <w:rFonts w:ascii="ArialMT" w:hAnsi="ArialMT" w:cs="ArialMT"/>
        <w:sz w:val="24"/>
        <w:szCs w:val="24"/>
        <w:lang w:val="en-SG" w:eastAsia="zh-CN"/>
      </w:rPr>
      <w:t xml:space="preserve"> </w:t>
    </w:r>
    <w:r w:rsidR="00583ECC">
      <w:rPr>
        <w:rFonts w:ascii="ArialMT" w:hAnsi="ArialMT" w:cs="ArialMT"/>
        <w:sz w:val="24"/>
        <w:szCs w:val="24"/>
        <w:lang w:val="en-SG" w:eastAsia="zh-CN"/>
      </w:rPr>
      <w:t>Apr</w:t>
    </w:r>
    <w:r>
      <w:rPr>
        <w:rFonts w:ascii="ArialMT" w:hAnsi="ArialMT" w:cs="ArialMT"/>
        <w:sz w:val="24"/>
        <w:szCs w:val="24"/>
        <w:lang w:val="en-SG" w:eastAsia="zh-CN"/>
      </w:rPr>
      <w:t xml:space="preserve">                   </w:t>
    </w:r>
    <w:r w:rsidR="00D80884">
      <w:rPr>
        <w:rFonts w:ascii="ArialMT" w:hAnsi="ArialMT" w:cs="ArialMT"/>
        <w:sz w:val="24"/>
        <w:szCs w:val="24"/>
        <w:lang w:val="en-SG" w:eastAsia="zh-CN"/>
      </w:rPr>
      <w:t>Property of TP, Copyright ©</w:t>
    </w:r>
    <w:r w:rsidR="008151D9">
      <w:rPr>
        <w:rFonts w:cs="Arial"/>
      </w:rPr>
      <w:tab/>
    </w:r>
    <w:r w:rsidR="008151D9" w:rsidRPr="00640E05">
      <w:rPr>
        <w:rFonts w:cs="Arial"/>
      </w:rPr>
      <w:t xml:space="preserve">Page </w:t>
    </w:r>
    <w:r w:rsidR="008151D9" w:rsidRPr="00640E05">
      <w:rPr>
        <w:rFonts w:cs="Arial"/>
      </w:rPr>
      <w:fldChar w:fldCharType="begin"/>
    </w:r>
    <w:r w:rsidR="008151D9" w:rsidRPr="00640E05">
      <w:rPr>
        <w:rFonts w:cs="Arial"/>
      </w:rPr>
      <w:instrText xml:space="preserve"> PAGE </w:instrText>
    </w:r>
    <w:r w:rsidR="008151D9" w:rsidRPr="00640E05">
      <w:rPr>
        <w:rFonts w:cs="Arial"/>
      </w:rPr>
      <w:fldChar w:fldCharType="separate"/>
    </w:r>
    <w:r w:rsidR="009C6738">
      <w:rPr>
        <w:rFonts w:cs="Arial"/>
        <w:noProof/>
      </w:rPr>
      <w:t>5</w:t>
    </w:r>
    <w:r w:rsidR="008151D9" w:rsidRPr="00640E05">
      <w:rPr>
        <w:rFonts w:cs="Arial"/>
      </w:rPr>
      <w:fldChar w:fldCharType="end"/>
    </w:r>
    <w:r w:rsidR="008151D9" w:rsidRPr="00640E05">
      <w:rPr>
        <w:rFonts w:cs="Arial"/>
      </w:rPr>
      <w:t xml:space="preserve"> of </w:t>
    </w:r>
    <w:r w:rsidR="008151D9" w:rsidRPr="00640E05">
      <w:rPr>
        <w:rStyle w:val="PageNumber"/>
        <w:rFonts w:cs="Arial"/>
      </w:rPr>
      <w:fldChar w:fldCharType="begin"/>
    </w:r>
    <w:r w:rsidR="008151D9" w:rsidRPr="00640E05">
      <w:rPr>
        <w:rStyle w:val="PageNumber"/>
        <w:rFonts w:cs="Arial"/>
      </w:rPr>
      <w:instrText xml:space="preserve"> NUMPAGES </w:instrText>
    </w:r>
    <w:r w:rsidR="008151D9" w:rsidRPr="00640E05">
      <w:rPr>
        <w:rStyle w:val="PageNumber"/>
        <w:rFonts w:cs="Arial"/>
      </w:rPr>
      <w:fldChar w:fldCharType="separate"/>
    </w:r>
    <w:r w:rsidR="009C6738">
      <w:rPr>
        <w:rStyle w:val="PageNumber"/>
        <w:rFonts w:cs="Arial"/>
        <w:noProof/>
      </w:rPr>
      <w:t>5</w:t>
    </w:r>
    <w:r w:rsidR="008151D9" w:rsidRPr="00640E05">
      <w:rPr>
        <w:rStyle w:val="PageNumber"/>
        <w:rFonts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3E4F1" w14:textId="77777777" w:rsidR="00E86F40" w:rsidRDefault="00E86F40">
      <w:r>
        <w:rPr>
          <w:rFonts w:ascii="Courier" w:hAnsi="Courier"/>
          <w:b/>
        </w:rPr>
        <w:separator/>
      </w:r>
    </w:p>
  </w:footnote>
  <w:footnote w:type="continuationSeparator" w:id="0">
    <w:p w14:paraId="1A80B55A" w14:textId="77777777" w:rsidR="00E86F40" w:rsidRDefault="00E86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144C"/>
    <w:multiLevelType w:val="hybridMultilevel"/>
    <w:tmpl w:val="BA42EE4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269A7"/>
    <w:multiLevelType w:val="hybridMultilevel"/>
    <w:tmpl w:val="EC54147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42D18"/>
    <w:multiLevelType w:val="hybridMultilevel"/>
    <w:tmpl w:val="FB663A34"/>
    <w:lvl w:ilvl="0" w:tplc="4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7A65A0"/>
    <w:multiLevelType w:val="hybridMultilevel"/>
    <w:tmpl w:val="0BB0A730"/>
    <w:lvl w:ilvl="0" w:tplc="48090011">
      <w:start w:val="1"/>
      <w:numFmt w:val="decimal"/>
      <w:lvlText w:val="%1)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C0452D"/>
    <w:multiLevelType w:val="hybridMultilevel"/>
    <w:tmpl w:val="112C0CF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D2681C"/>
    <w:multiLevelType w:val="hybridMultilevel"/>
    <w:tmpl w:val="91166F9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8B2A02"/>
    <w:multiLevelType w:val="hybridMultilevel"/>
    <w:tmpl w:val="7ABCEB2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2A7C67"/>
    <w:multiLevelType w:val="hybridMultilevel"/>
    <w:tmpl w:val="F64090AA"/>
    <w:lvl w:ilvl="0" w:tplc="BC22027C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C86671"/>
    <w:multiLevelType w:val="hybridMultilevel"/>
    <w:tmpl w:val="B75CE3DA"/>
    <w:lvl w:ilvl="0" w:tplc="4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C24F92"/>
    <w:multiLevelType w:val="hybridMultilevel"/>
    <w:tmpl w:val="324630F2"/>
    <w:lvl w:ilvl="0" w:tplc="4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E14BBF"/>
    <w:multiLevelType w:val="multilevel"/>
    <w:tmpl w:val="3F7015EA"/>
    <w:lvl w:ilvl="0">
      <w:start w:val="1"/>
      <w:numFmt w:val="decimal"/>
      <w:lvlText w:val="%1"/>
      <w:lvlJc w:val="left"/>
      <w:pPr>
        <w:ind w:left="667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521BAD"/>
    <w:multiLevelType w:val="hybridMultilevel"/>
    <w:tmpl w:val="C1A0A4F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E80D17"/>
    <w:multiLevelType w:val="hybridMultilevel"/>
    <w:tmpl w:val="ADCAC6D6"/>
    <w:lvl w:ilvl="0" w:tplc="D0B080A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0438C8"/>
    <w:multiLevelType w:val="hybridMultilevel"/>
    <w:tmpl w:val="BD981FC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375D67"/>
    <w:multiLevelType w:val="hybridMultilevel"/>
    <w:tmpl w:val="B96A930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67324F"/>
    <w:multiLevelType w:val="hybridMultilevel"/>
    <w:tmpl w:val="F64090AA"/>
    <w:lvl w:ilvl="0" w:tplc="BC22027C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2C3AE3"/>
    <w:multiLevelType w:val="hybridMultilevel"/>
    <w:tmpl w:val="A120EC74"/>
    <w:lvl w:ilvl="0" w:tplc="C82604FE">
      <w:start w:val="1"/>
      <w:numFmt w:val="lowerLetter"/>
      <w:lvlText w:val="%1)"/>
      <w:lvlJc w:val="left"/>
      <w:pPr>
        <w:ind w:left="1058" w:hanging="360"/>
      </w:pPr>
      <w:rPr>
        <w:rFonts w:ascii="Arial" w:hAnsi="Arial" w:cs="Arial" w:hint="default"/>
        <w:sz w:val="23"/>
        <w:szCs w:val="23"/>
      </w:rPr>
    </w:lvl>
    <w:lvl w:ilvl="1" w:tplc="48090019">
      <w:start w:val="1"/>
      <w:numFmt w:val="lowerLetter"/>
      <w:lvlText w:val="%2."/>
      <w:lvlJc w:val="left"/>
      <w:pPr>
        <w:ind w:left="1778" w:hanging="360"/>
      </w:pPr>
    </w:lvl>
    <w:lvl w:ilvl="2" w:tplc="4809001B">
      <w:start w:val="1"/>
      <w:numFmt w:val="lowerRoman"/>
      <w:lvlText w:val="%3."/>
      <w:lvlJc w:val="right"/>
      <w:pPr>
        <w:ind w:left="2498" w:hanging="180"/>
      </w:pPr>
    </w:lvl>
    <w:lvl w:ilvl="3" w:tplc="4809000F">
      <w:start w:val="1"/>
      <w:numFmt w:val="decimal"/>
      <w:lvlText w:val="%4."/>
      <w:lvlJc w:val="left"/>
      <w:pPr>
        <w:ind w:left="3218" w:hanging="360"/>
      </w:pPr>
    </w:lvl>
    <w:lvl w:ilvl="4" w:tplc="48090019">
      <w:start w:val="1"/>
      <w:numFmt w:val="lowerLetter"/>
      <w:lvlText w:val="%5."/>
      <w:lvlJc w:val="left"/>
      <w:pPr>
        <w:ind w:left="3938" w:hanging="360"/>
      </w:pPr>
    </w:lvl>
    <w:lvl w:ilvl="5" w:tplc="4809001B">
      <w:start w:val="1"/>
      <w:numFmt w:val="lowerRoman"/>
      <w:lvlText w:val="%6."/>
      <w:lvlJc w:val="right"/>
      <w:pPr>
        <w:ind w:left="4658" w:hanging="180"/>
      </w:pPr>
    </w:lvl>
    <w:lvl w:ilvl="6" w:tplc="4809000F">
      <w:start w:val="1"/>
      <w:numFmt w:val="decimal"/>
      <w:lvlText w:val="%7."/>
      <w:lvlJc w:val="left"/>
      <w:pPr>
        <w:ind w:left="5378" w:hanging="360"/>
      </w:pPr>
    </w:lvl>
    <w:lvl w:ilvl="7" w:tplc="48090019">
      <w:start w:val="1"/>
      <w:numFmt w:val="lowerLetter"/>
      <w:lvlText w:val="%8."/>
      <w:lvlJc w:val="left"/>
      <w:pPr>
        <w:ind w:left="6098" w:hanging="360"/>
      </w:pPr>
    </w:lvl>
    <w:lvl w:ilvl="8" w:tplc="4809001B">
      <w:start w:val="1"/>
      <w:numFmt w:val="lowerRoman"/>
      <w:lvlText w:val="%9."/>
      <w:lvlJc w:val="right"/>
      <w:pPr>
        <w:ind w:left="6818" w:hanging="180"/>
      </w:pPr>
    </w:lvl>
  </w:abstractNum>
  <w:abstractNum w:abstractNumId="17" w15:restartNumberingAfterBreak="0">
    <w:nsid w:val="46EE6B63"/>
    <w:multiLevelType w:val="hybridMultilevel"/>
    <w:tmpl w:val="1428BAE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3024CE6"/>
    <w:multiLevelType w:val="hybridMultilevel"/>
    <w:tmpl w:val="95600E0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1B0B81"/>
    <w:multiLevelType w:val="hybridMultilevel"/>
    <w:tmpl w:val="AFC6AE7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3A752F"/>
    <w:multiLevelType w:val="hybridMultilevel"/>
    <w:tmpl w:val="BC50B98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4542FD"/>
    <w:multiLevelType w:val="hybridMultilevel"/>
    <w:tmpl w:val="6ECA9A5C"/>
    <w:lvl w:ilvl="0" w:tplc="BC22027C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6564CF1"/>
    <w:multiLevelType w:val="hybridMultilevel"/>
    <w:tmpl w:val="CA82985C"/>
    <w:lvl w:ilvl="0" w:tplc="4809000F">
      <w:start w:val="1"/>
      <w:numFmt w:val="decimal"/>
      <w:lvlText w:val="%1."/>
      <w:lvlJc w:val="left"/>
      <w:pPr>
        <w:ind w:left="1003" w:hanging="360"/>
      </w:pPr>
    </w:lvl>
    <w:lvl w:ilvl="1" w:tplc="48090019" w:tentative="1">
      <w:start w:val="1"/>
      <w:numFmt w:val="lowerLetter"/>
      <w:lvlText w:val="%2."/>
      <w:lvlJc w:val="left"/>
      <w:pPr>
        <w:ind w:left="1723" w:hanging="360"/>
      </w:pPr>
    </w:lvl>
    <w:lvl w:ilvl="2" w:tplc="4809001B" w:tentative="1">
      <w:start w:val="1"/>
      <w:numFmt w:val="lowerRoman"/>
      <w:lvlText w:val="%3."/>
      <w:lvlJc w:val="right"/>
      <w:pPr>
        <w:ind w:left="2443" w:hanging="180"/>
      </w:pPr>
    </w:lvl>
    <w:lvl w:ilvl="3" w:tplc="4809000F" w:tentative="1">
      <w:start w:val="1"/>
      <w:numFmt w:val="decimal"/>
      <w:lvlText w:val="%4."/>
      <w:lvlJc w:val="left"/>
      <w:pPr>
        <w:ind w:left="3163" w:hanging="360"/>
      </w:pPr>
    </w:lvl>
    <w:lvl w:ilvl="4" w:tplc="48090019" w:tentative="1">
      <w:start w:val="1"/>
      <w:numFmt w:val="lowerLetter"/>
      <w:lvlText w:val="%5."/>
      <w:lvlJc w:val="left"/>
      <w:pPr>
        <w:ind w:left="3883" w:hanging="360"/>
      </w:pPr>
    </w:lvl>
    <w:lvl w:ilvl="5" w:tplc="4809001B" w:tentative="1">
      <w:start w:val="1"/>
      <w:numFmt w:val="lowerRoman"/>
      <w:lvlText w:val="%6."/>
      <w:lvlJc w:val="right"/>
      <w:pPr>
        <w:ind w:left="4603" w:hanging="180"/>
      </w:pPr>
    </w:lvl>
    <w:lvl w:ilvl="6" w:tplc="4809000F" w:tentative="1">
      <w:start w:val="1"/>
      <w:numFmt w:val="decimal"/>
      <w:lvlText w:val="%7."/>
      <w:lvlJc w:val="left"/>
      <w:pPr>
        <w:ind w:left="5323" w:hanging="360"/>
      </w:pPr>
    </w:lvl>
    <w:lvl w:ilvl="7" w:tplc="48090019" w:tentative="1">
      <w:start w:val="1"/>
      <w:numFmt w:val="lowerLetter"/>
      <w:lvlText w:val="%8."/>
      <w:lvlJc w:val="left"/>
      <w:pPr>
        <w:ind w:left="6043" w:hanging="360"/>
      </w:pPr>
    </w:lvl>
    <w:lvl w:ilvl="8" w:tplc="48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3" w15:restartNumberingAfterBreak="0">
    <w:nsid w:val="67766F53"/>
    <w:multiLevelType w:val="hybridMultilevel"/>
    <w:tmpl w:val="3190E5B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9386676"/>
    <w:multiLevelType w:val="hybridMultilevel"/>
    <w:tmpl w:val="C73CF91A"/>
    <w:lvl w:ilvl="0" w:tplc="D0B080A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05C58"/>
    <w:multiLevelType w:val="hybridMultilevel"/>
    <w:tmpl w:val="374A6FF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6046966">
    <w:abstractNumId w:val="10"/>
  </w:num>
  <w:num w:numId="2" w16cid:durableId="1450785021">
    <w:abstractNumId w:val="4"/>
  </w:num>
  <w:num w:numId="3" w16cid:durableId="802697704">
    <w:abstractNumId w:val="2"/>
  </w:num>
  <w:num w:numId="4" w16cid:durableId="1763528373">
    <w:abstractNumId w:val="8"/>
  </w:num>
  <w:num w:numId="5" w16cid:durableId="1006906274">
    <w:abstractNumId w:val="13"/>
  </w:num>
  <w:num w:numId="6" w16cid:durableId="1667855780">
    <w:abstractNumId w:val="7"/>
  </w:num>
  <w:num w:numId="7" w16cid:durableId="587203141">
    <w:abstractNumId w:val="15"/>
  </w:num>
  <w:num w:numId="8" w16cid:durableId="878711309">
    <w:abstractNumId w:val="3"/>
  </w:num>
  <w:num w:numId="9" w16cid:durableId="1604797067">
    <w:abstractNumId w:val="25"/>
  </w:num>
  <w:num w:numId="10" w16cid:durableId="1559902831">
    <w:abstractNumId w:val="11"/>
  </w:num>
  <w:num w:numId="11" w16cid:durableId="1446272895">
    <w:abstractNumId w:val="5"/>
  </w:num>
  <w:num w:numId="12" w16cid:durableId="1992174392">
    <w:abstractNumId w:val="21"/>
  </w:num>
  <w:num w:numId="13" w16cid:durableId="1878468842">
    <w:abstractNumId w:val="6"/>
  </w:num>
  <w:num w:numId="14" w16cid:durableId="71707219">
    <w:abstractNumId w:val="20"/>
  </w:num>
  <w:num w:numId="15" w16cid:durableId="202522021">
    <w:abstractNumId w:val="14"/>
  </w:num>
  <w:num w:numId="16" w16cid:durableId="1597706948">
    <w:abstractNumId w:val="23"/>
  </w:num>
  <w:num w:numId="17" w16cid:durableId="205802661">
    <w:abstractNumId w:val="17"/>
  </w:num>
  <w:num w:numId="18" w16cid:durableId="1916894600">
    <w:abstractNumId w:val="24"/>
  </w:num>
  <w:num w:numId="19" w16cid:durableId="1939753833">
    <w:abstractNumId w:val="0"/>
  </w:num>
  <w:num w:numId="20" w16cid:durableId="1767647894">
    <w:abstractNumId w:val="18"/>
  </w:num>
  <w:num w:numId="21" w16cid:durableId="283082434">
    <w:abstractNumId w:val="22"/>
  </w:num>
  <w:num w:numId="22" w16cid:durableId="18504806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63355998">
    <w:abstractNumId w:val="16"/>
  </w:num>
  <w:num w:numId="24" w16cid:durableId="490753349">
    <w:abstractNumId w:val="1"/>
  </w:num>
  <w:num w:numId="25" w16cid:durableId="800146988">
    <w:abstractNumId w:val="19"/>
  </w:num>
  <w:num w:numId="26" w16cid:durableId="770276965">
    <w:abstractNumId w:val="12"/>
  </w:num>
  <w:num w:numId="27" w16cid:durableId="1759986573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intFractionalCharacterWidth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5AD"/>
    <w:rsid w:val="00000B68"/>
    <w:rsid w:val="000039FB"/>
    <w:rsid w:val="00004C1F"/>
    <w:rsid w:val="00007F41"/>
    <w:rsid w:val="000158D5"/>
    <w:rsid w:val="00015C21"/>
    <w:rsid w:val="00015ECE"/>
    <w:rsid w:val="00016112"/>
    <w:rsid w:val="0001640F"/>
    <w:rsid w:val="00016B0F"/>
    <w:rsid w:val="000208EF"/>
    <w:rsid w:val="00024606"/>
    <w:rsid w:val="000271FB"/>
    <w:rsid w:val="0003020B"/>
    <w:rsid w:val="000319E8"/>
    <w:rsid w:val="0003210C"/>
    <w:rsid w:val="000374D2"/>
    <w:rsid w:val="00037D64"/>
    <w:rsid w:val="000420C4"/>
    <w:rsid w:val="00050456"/>
    <w:rsid w:val="000564C0"/>
    <w:rsid w:val="00060C5D"/>
    <w:rsid w:val="00060E23"/>
    <w:rsid w:val="0006271A"/>
    <w:rsid w:val="00065305"/>
    <w:rsid w:val="0007162C"/>
    <w:rsid w:val="00071782"/>
    <w:rsid w:val="000740D2"/>
    <w:rsid w:val="00074EBC"/>
    <w:rsid w:val="00077D99"/>
    <w:rsid w:val="000813E2"/>
    <w:rsid w:val="000817A9"/>
    <w:rsid w:val="00081EBB"/>
    <w:rsid w:val="000820C5"/>
    <w:rsid w:val="00083DEF"/>
    <w:rsid w:val="000847F4"/>
    <w:rsid w:val="00086C0F"/>
    <w:rsid w:val="00087698"/>
    <w:rsid w:val="00090FC5"/>
    <w:rsid w:val="00092816"/>
    <w:rsid w:val="00093EEF"/>
    <w:rsid w:val="000945A8"/>
    <w:rsid w:val="000A035C"/>
    <w:rsid w:val="000A131D"/>
    <w:rsid w:val="000A2908"/>
    <w:rsid w:val="000A6B3C"/>
    <w:rsid w:val="000B0B9A"/>
    <w:rsid w:val="000B2275"/>
    <w:rsid w:val="000B2C27"/>
    <w:rsid w:val="000B4CF3"/>
    <w:rsid w:val="000C3946"/>
    <w:rsid w:val="000C63E1"/>
    <w:rsid w:val="000D05CE"/>
    <w:rsid w:val="000D12AD"/>
    <w:rsid w:val="000D3827"/>
    <w:rsid w:val="000D44A3"/>
    <w:rsid w:val="000D7BFF"/>
    <w:rsid w:val="000E1CCD"/>
    <w:rsid w:val="000E2D30"/>
    <w:rsid w:val="000E5852"/>
    <w:rsid w:val="000F5767"/>
    <w:rsid w:val="000F6C77"/>
    <w:rsid w:val="00100299"/>
    <w:rsid w:val="00106B25"/>
    <w:rsid w:val="00112227"/>
    <w:rsid w:val="00115040"/>
    <w:rsid w:val="00116B34"/>
    <w:rsid w:val="00116D2B"/>
    <w:rsid w:val="00117C3B"/>
    <w:rsid w:val="00121908"/>
    <w:rsid w:val="00124741"/>
    <w:rsid w:val="00124D10"/>
    <w:rsid w:val="001250B4"/>
    <w:rsid w:val="00125C5F"/>
    <w:rsid w:val="00125CCC"/>
    <w:rsid w:val="00127966"/>
    <w:rsid w:val="00131697"/>
    <w:rsid w:val="00133319"/>
    <w:rsid w:val="001355F3"/>
    <w:rsid w:val="00136B5B"/>
    <w:rsid w:val="0014470E"/>
    <w:rsid w:val="00145412"/>
    <w:rsid w:val="00146D77"/>
    <w:rsid w:val="00147B76"/>
    <w:rsid w:val="00147FE4"/>
    <w:rsid w:val="00152771"/>
    <w:rsid w:val="00153E4B"/>
    <w:rsid w:val="00154AFA"/>
    <w:rsid w:val="001551A4"/>
    <w:rsid w:val="00160EB3"/>
    <w:rsid w:val="001638C2"/>
    <w:rsid w:val="0016713F"/>
    <w:rsid w:val="0017182C"/>
    <w:rsid w:val="001736B3"/>
    <w:rsid w:val="0017650C"/>
    <w:rsid w:val="00177B28"/>
    <w:rsid w:val="00181BB3"/>
    <w:rsid w:val="00184FB5"/>
    <w:rsid w:val="00195DF9"/>
    <w:rsid w:val="00196374"/>
    <w:rsid w:val="001A0432"/>
    <w:rsid w:val="001A0CE5"/>
    <w:rsid w:val="001A4C5E"/>
    <w:rsid w:val="001A7FDE"/>
    <w:rsid w:val="001B12F5"/>
    <w:rsid w:val="001B246B"/>
    <w:rsid w:val="001B2E66"/>
    <w:rsid w:val="001B5313"/>
    <w:rsid w:val="001B59E0"/>
    <w:rsid w:val="001B5AA8"/>
    <w:rsid w:val="001B7765"/>
    <w:rsid w:val="001B7AF1"/>
    <w:rsid w:val="001C1361"/>
    <w:rsid w:val="001C28FE"/>
    <w:rsid w:val="001C4C03"/>
    <w:rsid w:val="001C50F6"/>
    <w:rsid w:val="001C52EB"/>
    <w:rsid w:val="001C797F"/>
    <w:rsid w:val="001D3CF8"/>
    <w:rsid w:val="001D49F5"/>
    <w:rsid w:val="001D57E7"/>
    <w:rsid w:val="001D6F0A"/>
    <w:rsid w:val="001D72FA"/>
    <w:rsid w:val="001E0CA1"/>
    <w:rsid w:val="001E107E"/>
    <w:rsid w:val="001F5390"/>
    <w:rsid w:val="0020069E"/>
    <w:rsid w:val="00200BCA"/>
    <w:rsid w:val="00201094"/>
    <w:rsid w:val="00203FF6"/>
    <w:rsid w:val="0020467A"/>
    <w:rsid w:val="00205244"/>
    <w:rsid w:val="00205C04"/>
    <w:rsid w:val="002066C0"/>
    <w:rsid w:val="00206AE3"/>
    <w:rsid w:val="00206FCC"/>
    <w:rsid w:val="002116CA"/>
    <w:rsid w:val="00214622"/>
    <w:rsid w:val="00214931"/>
    <w:rsid w:val="00217B0D"/>
    <w:rsid w:val="0022044A"/>
    <w:rsid w:val="0022195A"/>
    <w:rsid w:val="0022260A"/>
    <w:rsid w:val="00225A86"/>
    <w:rsid w:val="00227A66"/>
    <w:rsid w:val="00234116"/>
    <w:rsid w:val="00235A14"/>
    <w:rsid w:val="00240610"/>
    <w:rsid w:val="002410F4"/>
    <w:rsid w:val="00242C53"/>
    <w:rsid w:val="00243429"/>
    <w:rsid w:val="00243BD7"/>
    <w:rsid w:val="00256F72"/>
    <w:rsid w:val="00262027"/>
    <w:rsid w:val="00265826"/>
    <w:rsid w:val="00267110"/>
    <w:rsid w:val="002671D0"/>
    <w:rsid w:val="00267902"/>
    <w:rsid w:val="00271693"/>
    <w:rsid w:val="00273831"/>
    <w:rsid w:val="00273F02"/>
    <w:rsid w:val="00275AFD"/>
    <w:rsid w:val="0027602D"/>
    <w:rsid w:val="00280356"/>
    <w:rsid w:val="00283818"/>
    <w:rsid w:val="00284B78"/>
    <w:rsid w:val="00292B6D"/>
    <w:rsid w:val="00295947"/>
    <w:rsid w:val="00295D5A"/>
    <w:rsid w:val="00296073"/>
    <w:rsid w:val="00297079"/>
    <w:rsid w:val="002A053F"/>
    <w:rsid w:val="002A1BC9"/>
    <w:rsid w:val="002A321C"/>
    <w:rsid w:val="002A3DE3"/>
    <w:rsid w:val="002A3E35"/>
    <w:rsid w:val="002A40B1"/>
    <w:rsid w:val="002A62E6"/>
    <w:rsid w:val="002A711D"/>
    <w:rsid w:val="002B4D43"/>
    <w:rsid w:val="002B6C7F"/>
    <w:rsid w:val="002B722C"/>
    <w:rsid w:val="002C319A"/>
    <w:rsid w:val="002D1361"/>
    <w:rsid w:val="002D2835"/>
    <w:rsid w:val="002D55C3"/>
    <w:rsid w:val="002D56C2"/>
    <w:rsid w:val="002D59B9"/>
    <w:rsid w:val="002D6C53"/>
    <w:rsid w:val="002E0FC1"/>
    <w:rsid w:val="002E25B7"/>
    <w:rsid w:val="002F064E"/>
    <w:rsid w:val="002F1C98"/>
    <w:rsid w:val="002F2D96"/>
    <w:rsid w:val="002F39B5"/>
    <w:rsid w:val="00300D09"/>
    <w:rsid w:val="003031AE"/>
    <w:rsid w:val="003032F9"/>
    <w:rsid w:val="003050FD"/>
    <w:rsid w:val="00313907"/>
    <w:rsid w:val="003215A3"/>
    <w:rsid w:val="0032412D"/>
    <w:rsid w:val="003257E3"/>
    <w:rsid w:val="003276F4"/>
    <w:rsid w:val="00330507"/>
    <w:rsid w:val="003307F5"/>
    <w:rsid w:val="00330A4A"/>
    <w:rsid w:val="0033181A"/>
    <w:rsid w:val="00332DFA"/>
    <w:rsid w:val="00334BDC"/>
    <w:rsid w:val="00336DA0"/>
    <w:rsid w:val="00340C3C"/>
    <w:rsid w:val="00342B82"/>
    <w:rsid w:val="003458B8"/>
    <w:rsid w:val="00347007"/>
    <w:rsid w:val="0034738D"/>
    <w:rsid w:val="003526F9"/>
    <w:rsid w:val="00355337"/>
    <w:rsid w:val="00357634"/>
    <w:rsid w:val="003626B2"/>
    <w:rsid w:val="0036322C"/>
    <w:rsid w:val="00364E0E"/>
    <w:rsid w:val="00367340"/>
    <w:rsid w:val="0037085C"/>
    <w:rsid w:val="00371F07"/>
    <w:rsid w:val="00374238"/>
    <w:rsid w:val="00374AC2"/>
    <w:rsid w:val="00374CC1"/>
    <w:rsid w:val="00375C86"/>
    <w:rsid w:val="003765D2"/>
    <w:rsid w:val="003767DC"/>
    <w:rsid w:val="00376B83"/>
    <w:rsid w:val="0037783F"/>
    <w:rsid w:val="00380FF1"/>
    <w:rsid w:val="003826A7"/>
    <w:rsid w:val="003837FA"/>
    <w:rsid w:val="003841F6"/>
    <w:rsid w:val="00387327"/>
    <w:rsid w:val="0038768B"/>
    <w:rsid w:val="00390687"/>
    <w:rsid w:val="003908F3"/>
    <w:rsid w:val="00390C52"/>
    <w:rsid w:val="00391E37"/>
    <w:rsid w:val="00392BD0"/>
    <w:rsid w:val="00395ABE"/>
    <w:rsid w:val="003966B1"/>
    <w:rsid w:val="0039767F"/>
    <w:rsid w:val="003A1BCD"/>
    <w:rsid w:val="003A3B07"/>
    <w:rsid w:val="003A4819"/>
    <w:rsid w:val="003A5653"/>
    <w:rsid w:val="003B2C54"/>
    <w:rsid w:val="003B6A70"/>
    <w:rsid w:val="003B73A4"/>
    <w:rsid w:val="003C4EB4"/>
    <w:rsid w:val="003D0C20"/>
    <w:rsid w:val="003D2D8B"/>
    <w:rsid w:val="003D6040"/>
    <w:rsid w:val="003D643F"/>
    <w:rsid w:val="003E3988"/>
    <w:rsid w:val="003E7509"/>
    <w:rsid w:val="003F1CF1"/>
    <w:rsid w:val="003F28DF"/>
    <w:rsid w:val="003F2BA9"/>
    <w:rsid w:val="003F320B"/>
    <w:rsid w:val="003F4F4F"/>
    <w:rsid w:val="003F5E21"/>
    <w:rsid w:val="003F7B3D"/>
    <w:rsid w:val="003F7E7A"/>
    <w:rsid w:val="004051CE"/>
    <w:rsid w:val="00405535"/>
    <w:rsid w:val="00405606"/>
    <w:rsid w:val="0040650A"/>
    <w:rsid w:val="00406E10"/>
    <w:rsid w:val="00411218"/>
    <w:rsid w:val="00411EDA"/>
    <w:rsid w:val="004120AF"/>
    <w:rsid w:val="00412970"/>
    <w:rsid w:val="004142A8"/>
    <w:rsid w:val="00423029"/>
    <w:rsid w:val="00424673"/>
    <w:rsid w:val="00425576"/>
    <w:rsid w:val="00427872"/>
    <w:rsid w:val="00427ABF"/>
    <w:rsid w:val="00430C0F"/>
    <w:rsid w:val="004318AB"/>
    <w:rsid w:val="004352A2"/>
    <w:rsid w:val="00436C48"/>
    <w:rsid w:val="004372F3"/>
    <w:rsid w:val="00437588"/>
    <w:rsid w:val="00440D02"/>
    <w:rsid w:val="00443538"/>
    <w:rsid w:val="00445C01"/>
    <w:rsid w:val="00447E8E"/>
    <w:rsid w:val="00451929"/>
    <w:rsid w:val="00453F34"/>
    <w:rsid w:val="004548F5"/>
    <w:rsid w:val="00460E07"/>
    <w:rsid w:val="004637D2"/>
    <w:rsid w:val="00463A78"/>
    <w:rsid w:val="00466A5E"/>
    <w:rsid w:val="00470968"/>
    <w:rsid w:val="00471FAA"/>
    <w:rsid w:val="00472E3C"/>
    <w:rsid w:val="004760AF"/>
    <w:rsid w:val="004773BB"/>
    <w:rsid w:val="00480CE8"/>
    <w:rsid w:val="00481729"/>
    <w:rsid w:val="00483E6B"/>
    <w:rsid w:val="00484BA6"/>
    <w:rsid w:val="0049314B"/>
    <w:rsid w:val="004A10AA"/>
    <w:rsid w:val="004A1340"/>
    <w:rsid w:val="004A1511"/>
    <w:rsid w:val="004A17C0"/>
    <w:rsid w:val="004A21B6"/>
    <w:rsid w:val="004A2332"/>
    <w:rsid w:val="004A2732"/>
    <w:rsid w:val="004A3C4C"/>
    <w:rsid w:val="004A5407"/>
    <w:rsid w:val="004A5B31"/>
    <w:rsid w:val="004B3D8C"/>
    <w:rsid w:val="004B5324"/>
    <w:rsid w:val="004B5872"/>
    <w:rsid w:val="004B5E93"/>
    <w:rsid w:val="004C3AC1"/>
    <w:rsid w:val="004C6B2B"/>
    <w:rsid w:val="004C75B1"/>
    <w:rsid w:val="004D1E05"/>
    <w:rsid w:val="004D2C7F"/>
    <w:rsid w:val="004D390F"/>
    <w:rsid w:val="004D48EC"/>
    <w:rsid w:val="004D5879"/>
    <w:rsid w:val="004E5A12"/>
    <w:rsid w:val="004E79E4"/>
    <w:rsid w:val="004E7B85"/>
    <w:rsid w:val="004F5690"/>
    <w:rsid w:val="004F5BA2"/>
    <w:rsid w:val="004F5E90"/>
    <w:rsid w:val="004F5FEC"/>
    <w:rsid w:val="004F6296"/>
    <w:rsid w:val="004F6C40"/>
    <w:rsid w:val="00500177"/>
    <w:rsid w:val="00501DC9"/>
    <w:rsid w:val="00502F7F"/>
    <w:rsid w:val="005032F0"/>
    <w:rsid w:val="0050569D"/>
    <w:rsid w:val="00510181"/>
    <w:rsid w:val="00510740"/>
    <w:rsid w:val="005115FB"/>
    <w:rsid w:val="0051304A"/>
    <w:rsid w:val="00516422"/>
    <w:rsid w:val="00517CA7"/>
    <w:rsid w:val="005211CC"/>
    <w:rsid w:val="00524BC5"/>
    <w:rsid w:val="00527D55"/>
    <w:rsid w:val="005312F4"/>
    <w:rsid w:val="00532D6B"/>
    <w:rsid w:val="00533AC4"/>
    <w:rsid w:val="00537670"/>
    <w:rsid w:val="00537BE5"/>
    <w:rsid w:val="00543F54"/>
    <w:rsid w:val="00545585"/>
    <w:rsid w:val="00545BB6"/>
    <w:rsid w:val="00546BE8"/>
    <w:rsid w:val="0054733E"/>
    <w:rsid w:val="00555213"/>
    <w:rsid w:val="00555B78"/>
    <w:rsid w:val="0055625E"/>
    <w:rsid w:val="005573A5"/>
    <w:rsid w:val="00557A0D"/>
    <w:rsid w:val="0056048B"/>
    <w:rsid w:val="0056465E"/>
    <w:rsid w:val="00564CE7"/>
    <w:rsid w:val="00566A18"/>
    <w:rsid w:val="0056765D"/>
    <w:rsid w:val="005703F3"/>
    <w:rsid w:val="005769EE"/>
    <w:rsid w:val="00580D37"/>
    <w:rsid w:val="005810FF"/>
    <w:rsid w:val="005836D8"/>
    <w:rsid w:val="00583ECC"/>
    <w:rsid w:val="00583F9E"/>
    <w:rsid w:val="0058402C"/>
    <w:rsid w:val="005853E8"/>
    <w:rsid w:val="00587AAD"/>
    <w:rsid w:val="0059038A"/>
    <w:rsid w:val="00591021"/>
    <w:rsid w:val="00592060"/>
    <w:rsid w:val="005949F6"/>
    <w:rsid w:val="00594C76"/>
    <w:rsid w:val="005959A9"/>
    <w:rsid w:val="0059612A"/>
    <w:rsid w:val="00596491"/>
    <w:rsid w:val="005A2220"/>
    <w:rsid w:val="005A277E"/>
    <w:rsid w:val="005A28DB"/>
    <w:rsid w:val="005A32E0"/>
    <w:rsid w:val="005A590A"/>
    <w:rsid w:val="005A5F7E"/>
    <w:rsid w:val="005A62E6"/>
    <w:rsid w:val="005A6AF5"/>
    <w:rsid w:val="005B38D6"/>
    <w:rsid w:val="005B405E"/>
    <w:rsid w:val="005B6730"/>
    <w:rsid w:val="005B78E2"/>
    <w:rsid w:val="005C1637"/>
    <w:rsid w:val="005C21A0"/>
    <w:rsid w:val="005C3779"/>
    <w:rsid w:val="005C4C4F"/>
    <w:rsid w:val="005C505F"/>
    <w:rsid w:val="005C6648"/>
    <w:rsid w:val="005D171D"/>
    <w:rsid w:val="005E0798"/>
    <w:rsid w:val="005E41CD"/>
    <w:rsid w:val="005E79B9"/>
    <w:rsid w:val="005F3D4A"/>
    <w:rsid w:val="005F4A58"/>
    <w:rsid w:val="005F4A7B"/>
    <w:rsid w:val="005F65A8"/>
    <w:rsid w:val="005F6FD8"/>
    <w:rsid w:val="005F70C2"/>
    <w:rsid w:val="00603271"/>
    <w:rsid w:val="00603900"/>
    <w:rsid w:val="00604F38"/>
    <w:rsid w:val="00605E54"/>
    <w:rsid w:val="00606F70"/>
    <w:rsid w:val="00607506"/>
    <w:rsid w:val="00607E2B"/>
    <w:rsid w:val="00610265"/>
    <w:rsid w:val="00611102"/>
    <w:rsid w:val="006114E0"/>
    <w:rsid w:val="0061402F"/>
    <w:rsid w:val="006146E5"/>
    <w:rsid w:val="00616BE5"/>
    <w:rsid w:val="00620BC6"/>
    <w:rsid w:val="006214F7"/>
    <w:rsid w:val="0062256E"/>
    <w:rsid w:val="00630035"/>
    <w:rsid w:val="00633C26"/>
    <w:rsid w:val="006358D5"/>
    <w:rsid w:val="0063664A"/>
    <w:rsid w:val="0064072A"/>
    <w:rsid w:val="00640E05"/>
    <w:rsid w:val="00642E81"/>
    <w:rsid w:val="00643D44"/>
    <w:rsid w:val="006513B7"/>
    <w:rsid w:val="00651D99"/>
    <w:rsid w:val="00652E4F"/>
    <w:rsid w:val="00653B78"/>
    <w:rsid w:val="0066176B"/>
    <w:rsid w:val="00661F04"/>
    <w:rsid w:val="00663797"/>
    <w:rsid w:val="00663F15"/>
    <w:rsid w:val="006654F8"/>
    <w:rsid w:val="0066599D"/>
    <w:rsid w:val="006667F2"/>
    <w:rsid w:val="006701ED"/>
    <w:rsid w:val="006714F4"/>
    <w:rsid w:val="0067169D"/>
    <w:rsid w:val="00672AE7"/>
    <w:rsid w:val="00673F8D"/>
    <w:rsid w:val="0067495F"/>
    <w:rsid w:val="00682D1D"/>
    <w:rsid w:val="00684AB8"/>
    <w:rsid w:val="006865FE"/>
    <w:rsid w:val="00692A7D"/>
    <w:rsid w:val="00696895"/>
    <w:rsid w:val="00697975"/>
    <w:rsid w:val="006A0224"/>
    <w:rsid w:val="006A431A"/>
    <w:rsid w:val="006A56F1"/>
    <w:rsid w:val="006B5948"/>
    <w:rsid w:val="006B7C80"/>
    <w:rsid w:val="006B7D2D"/>
    <w:rsid w:val="006C3C8E"/>
    <w:rsid w:val="006C6EC3"/>
    <w:rsid w:val="006D199F"/>
    <w:rsid w:val="006D22F8"/>
    <w:rsid w:val="006D4A9F"/>
    <w:rsid w:val="006D4D70"/>
    <w:rsid w:val="006D6BDF"/>
    <w:rsid w:val="006D758D"/>
    <w:rsid w:val="006E07B7"/>
    <w:rsid w:val="006E143B"/>
    <w:rsid w:val="006E14D6"/>
    <w:rsid w:val="006E3411"/>
    <w:rsid w:val="006E3560"/>
    <w:rsid w:val="006E6E48"/>
    <w:rsid w:val="006E737E"/>
    <w:rsid w:val="006F34C5"/>
    <w:rsid w:val="006F3650"/>
    <w:rsid w:val="006F49D4"/>
    <w:rsid w:val="006F5824"/>
    <w:rsid w:val="006F791E"/>
    <w:rsid w:val="006F796D"/>
    <w:rsid w:val="00707385"/>
    <w:rsid w:val="0071000E"/>
    <w:rsid w:val="00712920"/>
    <w:rsid w:val="00712B19"/>
    <w:rsid w:val="00713163"/>
    <w:rsid w:val="00714BEC"/>
    <w:rsid w:val="007150B8"/>
    <w:rsid w:val="007153A2"/>
    <w:rsid w:val="007158C8"/>
    <w:rsid w:val="007210D8"/>
    <w:rsid w:val="00723E69"/>
    <w:rsid w:val="00726C11"/>
    <w:rsid w:val="00731058"/>
    <w:rsid w:val="007319EC"/>
    <w:rsid w:val="00731DEA"/>
    <w:rsid w:val="00737ADA"/>
    <w:rsid w:val="007418BE"/>
    <w:rsid w:val="00744446"/>
    <w:rsid w:val="00746BC5"/>
    <w:rsid w:val="0074718B"/>
    <w:rsid w:val="00750123"/>
    <w:rsid w:val="007508D8"/>
    <w:rsid w:val="00752332"/>
    <w:rsid w:val="0075627C"/>
    <w:rsid w:val="00756D1E"/>
    <w:rsid w:val="007572A8"/>
    <w:rsid w:val="0076044E"/>
    <w:rsid w:val="007626B0"/>
    <w:rsid w:val="00764D13"/>
    <w:rsid w:val="00770F43"/>
    <w:rsid w:val="00773C20"/>
    <w:rsid w:val="00775699"/>
    <w:rsid w:val="007756FF"/>
    <w:rsid w:val="007833BD"/>
    <w:rsid w:val="00791A70"/>
    <w:rsid w:val="00792F72"/>
    <w:rsid w:val="00793CB3"/>
    <w:rsid w:val="00794A3C"/>
    <w:rsid w:val="00794AC5"/>
    <w:rsid w:val="00795673"/>
    <w:rsid w:val="00796236"/>
    <w:rsid w:val="007A26B2"/>
    <w:rsid w:val="007A2D93"/>
    <w:rsid w:val="007A58CC"/>
    <w:rsid w:val="007A6CC2"/>
    <w:rsid w:val="007B39D1"/>
    <w:rsid w:val="007B5331"/>
    <w:rsid w:val="007B55FD"/>
    <w:rsid w:val="007B5792"/>
    <w:rsid w:val="007C0655"/>
    <w:rsid w:val="007C0F5C"/>
    <w:rsid w:val="007C1456"/>
    <w:rsid w:val="007C3177"/>
    <w:rsid w:val="007C39D7"/>
    <w:rsid w:val="007C44D5"/>
    <w:rsid w:val="007C4711"/>
    <w:rsid w:val="007C6335"/>
    <w:rsid w:val="007C7CE1"/>
    <w:rsid w:val="007D08C7"/>
    <w:rsid w:val="007D0946"/>
    <w:rsid w:val="007D1B0E"/>
    <w:rsid w:val="007D23DE"/>
    <w:rsid w:val="007D46A7"/>
    <w:rsid w:val="007F182F"/>
    <w:rsid w:val="007F350A"/>
    <w:rsid w:val="007F7DBE"/>
    <w:rsid w:val="00800518"/>
    <w:rsid w:val="00800839"/>
    <w:rsid w:val="00802190"/>
    <w:rsid w:val="00803654"/>
    <w:rsid w:val="00804E99"/>
    <w:rsid w:val="0080659B"/>
    <w:rsid w:val="00806BFF"/>
    <w:rsid w:val="008079CD"/>
    <w:rsid w:val="00807E39"/>
    <w:rsid w:val="008137E7"/>
    <w:rsid w:val="00813838"/>
    <w:rsid w:val="008151D9"/>
    <w:rsid w:val="0081688D"/>
    <w:rsid w:val="008175DF"/>
    <w:rsid w:val="0082103D"/>
    <w:rsid w:val="00824397"/>
    <w:rsid w:val="00824B85"/>
    <w:rsid w:val="008255BE"/>
    <w:rsid w:val="00825A8A"/>
    <w:rsid w:val="00825F14"/>
    <w:rsid w:val="008322F8"/>
    <w:rsid w:val="00832331"/>
    <w:rsid w:val="00833438"/>
    <w:rsid w:val="008435FF"/>
    <w:rsid w:val="00843AF1"/>
    <w:rsid w:val="008477C2"/>
    <w:rsid w:val="008543C8"/>
    <w:rsid w:val="008560C9"/>
    <w:rsid w:val="008615FF"/>
    <w:rsid w:val="008619B3"/>
    <w:rsid w:val="00864E40"/>
    <w:rsid w:val="00867E0C"/>
    <w:rsid w:val="00880A47"/>
    <w:rsid w:val="00881671"/>
    <w:rsid w:val="00882768"/>
    <w:rsid w:val="00891022"/>
    <w:rsid w:val="0089342F"/>
    <w:rsid w:val="00894082"/>
    <w:rsid w:val="00897F53"/>
    <w:rsid w:val="008A0D74"/>
    <w:rsid w:val="008A18D1"/>
    <w:rsid w:val="008A1DE0"/>
    <w:rsid w:val="008A1E06"/>
    <w:rsid w:val="008A1E22"/>
    <w:rsid w:val="008A2D46"/>
    <w:rsid w:val="008A3C98"/>
    <w:rsid w:val="008A695F"/>
    <w:rsid w:val="008B16BF"/>
    <w:rsid w:val="008B17A8"/>
    <w:rsid w:val="008B32ED"/>
    <w:rsid w:val="008B55CB"/>
    <w:rsid w:val="008C01C6"/>
    <w:rsid w:val="008C33D2"/>
    <w:rsid w:val="008C47DD"/>
    <w:rsid w:val="008C5F89"/>
    <w:rsid w:val="008C633D"/>
    <w:rsid w:val="008C6465"/>
    <w:rsid w:val="008C6B1E"/>
    <w:rsid w:val="008C7D4D"/>
    <w:rsid w:val="008D01C8"/>
    <w:rsid w:val="008D2726"/>
    <w:rsid w:val="008D377F"/>
    <w:rsid w:val="008D474D"/>
    <w:rsid w:val="008D5660"/>
    <w:rsid w:val="008D7344"/>
    <w:rsid w:val="008E73C6"/>
    <w:rsid w:val="008F1092"/>
    <w:rsid w:val="008F166D"/>
    <w:rsid w:val="008F271D"/>
    <w:rsid w:val="008F3FDD"/>
    <w:rsid w:val="00901ADF"/>
    <w:rsid w:val="00901C14"/>
    <w:rsid w:val="00902037"/>
    <w:rsid w:val="0090520E"/>
    <w:rsid w:val="00906E62"/>
    <w:rsid w:val="00907DD8"/>
    <w:rsid w:val="009117A9"/>
    <w:rsid w:val="00911C69"/>
    <w:rsid w:val="009128D9"/>
    <w:rsid w:val="0091431D"/>
    <w:rsid w:val="009145AD"/>
    <w:rsid w:val="00917D4F"/>
    <w:rsid w:val="0092112C"/>
    <w:rsid w:val="00924F2B"/>
    <w:rsid w:val="00925FF4"/>
    <w:rsid w:val="00926AE9"/>
    <w:rsid w:val="00926FC8"/>
    <w:rsid w:val="00932AFB"/>
    <w:rsid w:val="00932CCA"/>
    <w:rsid w:val="00932DD1"/>
    <w:rsid w:val="00934BA7"/>
    <w:rsid w:val="00935222"/>
    <w:rsid w:val="009357F8"/>
    <w:rsid w:val="00935E15"/>
    <w:rsid w:val="00943082"/>
    <w:rsid w:val="00944939"/>
    <w:rsid w:val="00945F2B"/>
    <w:rsid w:val="009467AE"/>
    <w:rsid w:val="00947A29"/>
    <w:rsid w:val="00950AFC"/>
    <w:rsid w:val="00955631"/>
    <w:rsid w:val="00960619"/>
    <w:rsid w:val="00961206"/>
    <w:rsid w:val="00963262"/>
    <w:rsid w:val="0096569D"/>
    <w:rsid w:val="00970A0B"/>
    <w:rsid w:val="00976A01"/>
    <w:rsid w:val="00981FD9"/>
    <w:rsid w:val="00991197"/>
    <w:rsid w:val="0099196C"/>
    <w:rsid w:val="009A63B0"/>
    <w:rsid w:val="009B321F"/>
    <w:rsid w:val="009C0E18"/>
    <w:rsid w:val="009C110E"/>
    <w:rsid w:val="009C17EC"/>
    <w:rsid w:val="009C5C93"/>
    <w:rsid w:val="009C6738"/>
    <w:rsid w:val="009C76AC"/>
    <w:rsid w:val="009C7B94"/>
    <w:rsid w:val="009D3B83"/>
    <w:rsid w:val="009D7158"/>
    <w:rsid w:val="009D7B96"/>
    <w:rsid w:val="009E2D08"/>
    <w:rsid w:val="009E6A87"/>
    <w:rsid w:val="009F08EC"/>
    <w:rsid w:val="009F0D00"/>
    <w:rsid w:val="009F13BB"/>
    <w:rsid w:val="009F1F23"/>
    <w:rsid w:val="009F4584"/>
    <w:rsid w:val="00A06653"/>
    <w:rsid w:val="00A104C1"/>
    <w:rsid w:val="00A10FC4"/>
    <w:rsid w:val="00A1109F"/>
    <w:rsid w:val="00A12BD2"/>
    <w:rsid w:val="00A12D96"/>
    <w:rsid w:val="00A14830"/>
    <w:rsid w:val="00A15D2D"/>
    <w:rsid w:val="00A163B6"/>
    <w:rsid w:val="00A168ED"/>
    <w:rsid w:val="00A16CB0"/>
    <w:rsid w:val="00A21B99"/>
    <w:rsid w:val="00A265E3"/>
    <w:rsid w:val="00A300D1"/>
    <w:rsid w:val="00A31472"/>
    <w:rsid w:val="00A337B3"/>
    <w:rsid w:val="00A33E3B"/>
    <w:rsid w:val="00A34B0E"/>
    <w:rsid w:val="00A41DD5"/>
    <w:rsid w:val="00A42BDC"/>
    <w:rsid w:val="00A42C6C"/>
    <w:rsid w:val="00A44681"/>
    <w:rsid w:val="00A468DC"/>
    <w:rsid w:val="00A57AD5"/>
    <w:rsid w:val="00A605D9"/>
    <w:rsid w:val="00A61AF6"/>
    <w:rsid w:val="00A73662"/>
    <w:rsid w:val="00A808C3"/>
    <w:rsid w:val="00A83E87"/>
    <w:rsid w:val="00A92D03"/>
    <w:rsid w:val="00A93D9C"/>
    <w:rsid w:val="00A9452E"/>
    <w:rsid w:val="00A95EEC"/>
    <w:rsid w:val="00A95FA8"/>
    <w:rsid w:val="00A96676"/>
    <w:rsid w:val="00AA0221"/>
    <w:rsid w:val="00AA03F6"/>
    <w:rsid w:val="00AA1BA6"/>
    <w:rsid w:val="00AA234A"/>
    <w:rsid w:val="00AA389F"/>
    <w:rsid w:val="00AA4B58"/>
    <w:rsid w:val="00AA549B"/>
    <w:rsid w:val="00AB1DE1"/>
    <w:rsid w:val="00AB561E"/>
    <w:rsid w:val="00AC366E"/>
    <w:rsid w:val="00AD055C"/>
    <w:rsid w:val="00AD11A0"/>
    <w:rsid w:val="00AD15A4"/>
    <w:rsid w:val="00AD3E78"/>
    <w:rsid w:val="00AD4018"/>
    <w:rsid w:val="00AD514C"/>
    <w:rsid w:val="00AD67C8"/>
    <w:rsid w:val="00AD7C81"/>
    <w:rsid w:val="00AE34CB"/>
    <w:rsid w:val="00AE5073"/>
    <w:rsid w:val="00AE65B2"/>
    <w:rsid w:val="00AE7A5D"/>
    <w:rsid w:val="00AF0110"/>
    <w:rsid w:val="00AF43BC"/>
    <w:rsid w:val="00AF69FB"/>
    <w:rsid w:val="00B02997"/>
    <w:rsid w:val="00B04EA0"/>
    <w:rsid w:val="00B05A03"/>
    <w:rsid w:val="00B06608"/>
    <w:rsid w:val="00B11299"/>
    <w:rsid w:val="00B13334"/>
    <w:rsid w:val="00B258A5"/>
    <w:rsid w:val="00B265CE"/>
    <w:rsid w:val="00B26F82"/>
    <w:rsid w:val="00B30839"/>
    <w:rsid w:val="00B30F5F"/>
    <w:rsid w:val="00B324CA"/>
    <w:rsid w:val="00B339C8"/>
    <w:rsid w:val="00B34530"/>
    <w:rsid w:val="00B42708"/>
    <w:rsid w:val="00B44C2F"/>
    <w:rsid w:val="00B44ECF"/>
    <w:rsid w:val="00B453D1"/>
    <w:rsid w:val="00B4576E"/>
    <w:rsid w:val="00B45ED0"/>
    <w:rsid w:val="00B47BCE"/>
    <w:rsid w:val="00B53306"/>
    <w:rsid w:val="00B54C96"/>
    <w:rsid w:val="00B604A4"/>
    <w:rsid w:val="00B6098E"/>
    <w:rsid w:val="00B61869"/>
    <w:rsid w:val="00B6285C"/>
    <w:rsid w:val="00B6407B"/>
    <w:rsid w:val="00B64E66"/>
    <w:rsid w:val="00B70405"/>
    <w:rsid w:val="00B72407"/>
    <w:rsid w:val="00B73289"/>
    <w:rsid w:val="00B74A5F"/>
    <w:rsid w:val="00B74F27"/>
    <w:rsid w:val="00B81D20"/>
    <w:rsid w:val="00B844B9"/>
    <w:rsid w:val="00B845D5"/>
    <w:rsid w:val="00B86BC6"/>
    <w:rsid w:val="00B9038C"/>
    <w:rsid w:val="00B92719"/>
    <w:rsid w:val="00B9312F"/>
    <w:rsid w:val="00B942F7"/>
    <w:rsid w:val="00BA25BE"/>
    <w:rsid w:val="00BA2856"/>
    <w:rsid w:val="00BA5EBE"/>
    <w:rsid w:val="00BB220C"/>
    <w:rsid w:val="00BB4054"/>
    <w:rsid w:val="00BB52B4"/>
    <w:rsid w:val="00BC06EC"/>
    <w:rsid w:val="00BC4169"/>
    <w:rsid w:val="00BC5ED3"/>
    <w:rsid w:val="00BD1C05"/>
    <w:rsid w:val="00BD28B8"/>
    <w:rsid w:val="00BD6F1C"/>
    <w:rsid w:val="00BE07C6"/>
    <w:rsid w:val="00BE1304"/>
    <w:rsid w:val="00BE1A29"/>
    <w:rsid w:val="00BE2B5A"/>
    <w:rsid w:val="00BE309D"/>
    <w:rsid w:val="00BE752E"/>
    <w:rsid w:val="00BF0DB1"/>
    <w:rsid w:val="00BF1DDD"/>
    <w:rsid w:val="00BF4534"/>
    <w:rsid w:val="00BF45E4"/>
    <w:rsid w:val="00BF4952"/>
    <w:rsid w:val="00C01D8E"/>
    <w:rsid w:val="00C02E8D"/>
    <w:rsid w:val="00C03A79"/>
    <w:rsid w:val="00C03F2A"/>
    <w:rsid w:val="00C042E2"/>
    <w:rsid w:val="00C0430E"/>
    <w:rsid w:val="00C04922"/>
    <w:rsid w:val="00C04D43"/>
    <w:rsid w:val="00C04E7D"/>
    <w:rsid w:val="00C0646B"/>
    <w:rsid w:val="00C07AA6"/>
    <w:rsid w:val="00C1160B"/>
    <w:rsid w:val="00C116A2"/>
    <w:rsid w:val="00C24451"/>
    <w:rsid w:val="00C2549C"/>
    <w:rsid w:val="00C26372"/>
    <w:rsid w:val="00C27854"/>
    <w:rsid w:val="00C3106D"/>
    <w:rsid w:val="00C33E66"/>
    <w:rsid w:val="00C36EDD"/>
    <w:rsid w:val="00C376F2"/>
    <w:rsid w:val="00C37987"/>
    <w:rsid w:val="00C42687"/>
    <w:rsid w:val="00C442B3"/>
    <w:rsid w:val="00C44D0A"/>
    <w:rsid w:val="00C459FE"/>
    <w:rsid w:val="00C53C09"/>
    <w:rsid w:val="00C5415E"/>
    <w:rsid w:val="00C54ED0"/>
    <w:rsid w:val="00C56419"/>
    <w:rsid w:val="00C62ED7"/>
    <w:rsid w:val="00C65CC4"/>
    <w:rsid w:val="00C669A8"/>
    <w:rsid w:val="00C66E80"/>
    <w:rsid w:val="00C7043E"/>
    <w:rsid w:val="00C718F8"/>
    <w:rsid w:val="00C7200F"/>
    <w:rsid w:val="00C720C7"/>
    <w:rsid w:val="00C72F63"/>
    <w:rsid w:val="00C740D4"/>
    <w:rsid w:val="00C74F0E"/>
    <w:rsid w:val="00C82292"/>
    <w:rsid w:val="00C82F64"/>
    <w:rsid w:val="00C842D8"/>
    <w:rsid w:val="00C84B1C"/>
    <w:rsid w:val="00C84F5A"/>
    <w:rsid w:val="00C85832"/>
    <w:rsid w:val="00C93865"/>
    <w:rsid w:val="00C950C8"/>
    <w:rsid w:val="00CA0258"/>
    <w:rsid w:val="00CA05D9"/>
    <w:rsid w:val="00CA4FEA"/>
    <w:rsid w:val="00CA52C9"/>
    <w:rsid w:val="00CB1214"/>
    <w:rsid w:val="00CB2FBC"/>
    <w:rsid w:val="00CB3954"/>
    <w:rsid w:val="00CB5551"/>
    <w:rsid w:val="00CB6B61"/>
    <w:rsid w:val="00CC2C38"/>
    <w:rsid w:val="00CC6A0C"/>
    <w:rsid w:val="00CC778C"/>
    <w:rsid w:val="00CD0D8A"/>
    <w:rsid w:val="00CD180D"/>
    <w:rsid w:val="00CD225A"/>
    <w:rsid w:val="00CD3845"/>
    <w:rsid w:val="00CE2B07"/>
    <w:rsid w:val="00CE2D94"/>
    <w:rsid w:val="00CE5376"/>
    <w:rsid w:val="00CE5A78"/>
    <w:rsid w:val="00CE67FE"/>
    <w:rsid w:val="00CE6FD8"/>
    <w:rsid w:val="00CF69BD"/>
    <w:rsid w:val="00D003C8"/>
    <w:rsid w:val="00D017B7"/>
    <w:rsid w:val="00D02C09"/>
    <w:rsid w:val="00D03026"/>
    <w:rsid w:val="00D04513"/>
    <w:rsid w:val="00D06D98"/>
    <w:rsid w:val="00D0728D"/>
    <w:rsid w:val="00D1112C"/>
    <w:rsid w:val="00D123B3"/>
    <w:rsid w:val="00D13150"/>
    <w:rsid w:val="00D134E4"/>
    <w:rsid w:val="00D13C4E"/>
    <w:rsid w:val="00D148D8"/>
    <w:rsid w:val="00D22F0B"/>
    <w:rsid w:val="00D259F1"/>
    <w:rsid w:val="00D330DB"/>
    <w:rsid w:val="00D35444"/>
    <w:rsid w:val="00D3696D"/>
    <w:rsid w:val="00D40236"/>
    <w:rsid w:val="00D4223F"/>
    <w:rsid w:val="00D43DDB"/>
    <w:rsid w:val="00D44C04"/>
    <w:rsid w:val="00D466FE"/>
    <w:rsid w:val="00D46E2A"/>
    <w:rsid w:val="00D50C69"/>
    <w:rsid w:val="00D51A5E"/>
    <w:rsid w:val="00D5372A"/>
    <w:rsid w:val="00D56E46"/>
    <w:rsid w:val="00D60441"/>
    <w:rsid w:val="00D610F7"/>
    <w:rsid w:val="00D64865"/>
    <w:rsid w:val="00D64881"/>
    <w:rsid w:val="00D64A7A"/>
    <w:rsid w:val="00D66844"/>
    <w:rsid w:val="00D66ABE"/>
    <w:rsid w:val="00D728DD"/>
    <w:rsid w:val="00D75C2F"/>
    <w:rsid w:val="00D80884"/>
    <w:rsid w:val="00D80F98"/>
    <w:rsid w:val="00D80FCF"/>
    <w:rsid w:val="00D81C24"/>
    <w:rsid w:val="00D82383"/>
    <w:rsid w:val="00D84824"/>
    <w:rsid w:val="00D850B1"/>
    <w:rsid w:val="00D850DF"/>
    <w:rsid w:val="00D90119"/>
    <w:rsid w:val="00D90390"/>
    <w:rsid w:val="00D909BC"/>
    <w:rsid w:val="00D973D8"/>
    <w:rsid w:val="00D9746C"/>
    <w:rsid w:val="00D97FDE"/>
    <w:rsid w:val="00DA73B7"/>
    <w:rsid w:val="00DB09D5"/>
    <w:rsid w:val="00DB12BE"/>
    <w:rsid w:val="00DB14FD"/>
    <w:rsid w:val="00DB17B8"/>
    <w:rsid w:val="00DB71EB"/>
    <w:rsid w:val="00DB740A"/>
    <w:rsid w:val="00DB7D47"/>
    <w:rsid w:val="00DC0DAC"/>
    <w:rsid w:val="00DD0EF3"/>
    <w:rsid w:val="00DD1416"/>
    <w:rsid w:val="00DD2E73"/>
    <w:rsid w:val="00DE1142"/>
    <w:rsid w:val="00DE151F"/>
    <w:rsid w:val="00DE22D3"/>
    <w:rsid w:val="00DE432B"/>
    <w:rsid w:val="00DF2E19"/>
    <w:rsid w:val="00DF514A"/>
    <w:rsid w:val="00DF57CD"/>
    <w:rsid w:val="00DF5FAA"/>
    <w:rsid w:val="00DF7C81"/>
    <w:rsid w:val="00E0198B"/>
    <w:rsid w:val="00E0324F"/>
    <w:rsid w:val="00E0368C"/>
    <w:rsid w:val="00E04729"/>
    <w:rsid w:val="00E053CA"/>
    <w:rsid w:val="00E150FC"/>
    <w:rsid w:val="00E167E5"/>
    <w:rsid w:val="00E17CDB"/>
    <w:rsid w:val="00E239CA"/>
    <w:rsid w:val="00E23C1B"/>
    <w:rsid w:val="00E2590C"/>
    <w:rsid w:val="00E26CF6"/>
    <w:rsid w:val="00E2736D"/>
    <w:rsid w:val="00E276E2"/>
    <w:rsid w:val="00E306A8"/>
    <w:rsid w:val="00E31305"/>
    <w:rsid w:val="00E31D48"/>
    <w:rsid w:val="00E33405"/>
    <w:rsid w:val="00E34755"/>
    <w:rsid w:val="00E359DE"/>
    <w:rsid w:val="00E36BBD"/>
    <w:rsid w:val="00E401AF"/>
    <w:rsid w:val="00E413C6"/>
    <w:rsid w:val="00E43202"/>
    <w:rsid w:val="00E454E9"/>
    <w:rsid w:val="00E45840"/>
    <w:rsid w:val="00E474B8"/>
    <w:rsid w:val="00E47E12"/>
    <w:rsid w:val="00E50C5C"/>
    <w:rsid w:val="00E550E9"/>
    <w:rsid w:val="00E61010"/>
    <w:rsid w:val="00E63929"/>
    <w:rsid w:val="00E677D8"/>
    <w:rsid w:val="00E72F1A"/>
    <w:rsid w:val="00E74CED"/>
    <w:rsid w:val="00E76EBD"/>
    <w:rsid w:val="00E839E6"/>
    <w:rsid w:val="00E83B4C"/>
    <w:rsid w:val="00E8440A"/>
    <w:rsid w:val="00E85FF9"/>
    <w:rsid w:val="00E86F40"/>
    <w:rsid w:val="00E92553"/>
    <w:rsid w:val="00EA364B"/>
    <w:rsid w:val="00EA653E"/>
    <w:rsid w:val="00EB2072"/>
    <w:rsid w:val="00EC0999"/>
    <w:rsid w:val="00EC3B4A"/>
    <w:rsid w:val="00EC602C"/>
    <w:rsid w:val="00EC734E"/>
    <w:rsid w:val="00EC79AB"/>
    <w:rsid w:val="00EC7E7B"/>
    <w:rsid w:val="00ED24C1"/>
    <w:rsid w:val="00ED3274"/>
    <w:rsid w:val="00ED3C08"/>
    <w:rsid w:val="00ED419F"/>
    <w:rsid w:val="00ED64C6"/>
    <w:rsid w:val="00ED6783"/>
    <w:rsid w:val="00EE18D6"/>
    <w:rsid w:val="00EE5E6C"/>
    <w:rsid w:val="00EE6C55"/>
    <w:rsid w:val="00EF0CBA"/>
    <w:rsid w:val="00EF2BE5"/>
    <w:rsid w:val="00EF2D90"/>
    <w:rsid w:val="00EF3DE7"/>
    <w:rsid w:val="00EF5106"/>
    <w:rsid w:val="00EF52C3"/>
    <w:rsid w:val="00EF634A"/>
    <w:rsid w:val="00F017AA"/>
    <w:rsid w:val="00F02602"/>
    <w:rsid w:val="00F06292"/>
    <w:rsid w:val="00F11C11"/>
    <w:rsid w:val="00F128A5"/>
    <w:rsid w:val="00F12D4C"/>
    <w:rsid w:val="00F13C04"/>
    <w:rsid w:val="00F14191"/>
    <w:rsid w:val="00F16944"/>
    <w:rsid w:val="00F17C47"/>
    <w:rsid w:val="00F20663"/>
    <w:rsid w:val="00F2262B"/>
    <w:rsid w:val="00F24AF1"/>
    <w:rsid w:val="00F250C9"/>
    <w:rsid w:val="00F27463"/>
    <w:rsid w:val="00F3058F"/>
    <w:rsid w:val="00F35722"/>
    <w:rsid w:val="00F40BFD"/>
    <w:rsid w:val="00F42805"/>
    <w:rsid w:val="00F47DAC"/>
    <w:rsid w:val="00F5023A"/>
    <w:rsid w:val="00F51439"/>
    <w:rsid w:val="00F51C9A"/>
    <w:rsid w:val="00F53F11"/>
    <w:rsid w:val="00F56B45"/>
    <w:rsid w:val="00F56C8D"/>
    <w:rsid w:val="00F57169"/>
    <w:rsid w:val="00F57BA3"/>
    <w:rsid w:val="00F64705"/>
    <w:rsid w:val="00F64867"/>
    <w:rsid w:val="00F6628C"/>
    <w:rsid w:val="00F664C5"/>
    <w:rsid w:val="00F718E8"/>
    <w:rsid w:val="00F72048"/>
    <w:rsid w:val="00F73A75"/>
    <w:rsid w:val="00F74704"/>
    <w:rsid w:val="00F74E1C"/>
    <w:rsid w:val="00F75375"/>
    <w:rsid w:val="00F76AF9"/>
    <w:rsid w:val="00F77807"/>
    <w:rsid w:val="00F835BA"/>
    <w:rsid w:val="00F85429"/>
    <w:rsid w:val="00F86EA0"/>
    <w:rsid w:val="00F9085F"/>
    <w:rsid w:val="00F90C1F"/>
    <w:rsid w:val="00F96299"/>
    <w:rsid w:val="00F9781E"/>
    <w:rsid w:val="00FA04D6"/>
    <w:rsid w:val="00FA5F88"/>
    <w:rsid w:val="00FB433C"/>
    <w:rsid w:val="00FC45E7"/>
    <w:rsid w:val="00FD1FF6"/>
    <w:rsid w:val="00FD5B2D"/>
    <w:rsid w:val="00FD5CA7"/>
    <w:rsid w:val="00FD751F"/>
    <w:rsid w:val="00FE3E6C"/>
    <w:rsid w:val="00FE5728"/>
    <w:rsid w:val="00FE67E9"/>
    <w:rsid w:val="00FE6F85"/>
    <w:rsid w:val="00FF153A"/>
    <w:rsid w:val="00FF35AE"/>
    <w:rsid w:val="00FF3EFE"/>
    <w:rsid w:val="066FA2DE"/>
    <w:rsid w:val="35BCD51F"/>
    <w:rsid w:val="606427C5"/>
    <w:rsid w:val="6348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3F957"/>
  <w15:chartTrackingRefBased/>
  <w15:docId w15:val="{578281AC-0606-4F1B-BA3E-BD8B0D39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nePrinter" w:eastAsia="MS Mincho" w:hAnsi="LinePrinter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Definition" w:semiHidden="1" w:unhideWhenUsed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7C81"/>
    <w:pPr>
      <w:tabs>
        <w:tab w:val="left" w:pos="-720"/>
      </w:tabs>
      <w:spacing w:line="276" w:lineRule="auto"/>
      <w:jc w:val="both"/>
    </w:pPr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5032F0"/>
    <w:pPr>
      <w:spacing w:before="240"/>
      <w:outlineLvl w:val="0"/>
    </w:pPr>
    <w:rPr>
      <w:b/>
      <w:color w:val="000000" w:themeColor="text1"/>
      <w:sz w:val="28"/>
      <w:u w:val="single" w:color="006600"/>
    </w:rPr>
  </w:style>
  <w:style w:type="paragraph" w:styleId="Heading2">
    <w:name w:val="heading 2"/>
    <w:basedOn w:val="Normal"/>
    <w:next w:val="Normal"/>
    <w:link w:val="Heading2Char"/>
    <w:qFormat/>
    <w:rsid w:val="005032F0"/>
    <w:pPr>
      <w:tabs>
        <w:tab w:val="left" w:pos="576"/>
      </w:tabs>
      <w:spacing w:before="120"/>
      <w:ind w:left="576" w:hanging="576"/>
      <w:outlineLvl w:val="1"/>
    </w:pPr>
    <w:rPr>
      <w:b/>
      <w:color w:val="000000" w:themeColor="text1"/>
      <w:sz w:val="24"/>
    </w:rPr>
  </w:style>
  <w:style w:type="paragraph" w:styleId="Heading3">
    <w:name w:val="heading 3"/>
    <w:basedOn w:val="Normal"/>
    <w:next w:val="NormalIndent"/>
    <w:qFormat/>
    <w:rsid w:val="004637D2"/>
    <w:pPr>
      <w:outlineLvl w:val="2"/>
    </w:pPr>
    <w:rPr>
      <w:b/>
      <w:color w:val="0000FF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ind w:left="1440" w:hanging="1440"/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outlineLvl w:val="6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720"/>
    </w:pPr>
  </w:style>
  <w:style w:type="paragraph" w:styleId="Header">
    <w:name w:val="header"/>
    <w:basedOn w:val="Normal"/>
    <w:pPr>
      <w:tabs>
        <w:tab w:val="clear" w:pos="-720"/>
        <w:tab w:val="center" w:pos="4320"/>
        <w:tab w:val="right" w:pos="8640"/>
      </w:tabs>
    </w:pPr>
  </w:style>
  <w:style w:type="paragraph" w:customStyle="1" w:styleId="FirstLineoutdent">
    <w:name w:val="First Line outdent"/>
    <w:basedOn w:val="NormalIndent"/>
    <w:pPr>
      <w:ind w:hanging="720"/>
    </w:pPr>
  </w:style>
  <w:style w:type="paragraph" w:styleId="Footer">
    <w:name w:val="footer"/>
    <w:basedOn w:val="Normal"/>
    <w:pPr>
      <w:tabs>
        <w:tab w:val="clear" w:pos="-720"/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CommentText">
    <w:name w:val="annotation text"/>
    <w:basedOn w:val="Normal"/>
    <w:link w:val="CommentTextChar"/>
    <w:semiHidden/>
  </w:style>
  <w:style w:type="paragraph" w:styleId="PlainText">
    <w:name w:val="Plain Text"/>
    <w:basedOn w:val="Normal"/>
    <w:pPr>
      <w:tabs>
        <w:tab w:val="clear" w:pos="-720"/>
      </w:tabs>
      <w:spacing w:line="240" w:lineRule="auto"/>
    </w:pPr>
    <w:rPr>
      <w:rFonts w:ascii="Courier New" w:hAnsi="Courier New"/>
      <w:lang w:val="en-US"/>
    </w:rPr>
  </w:style>
  <w:style w:type="paragraph" w:styleId="BodyTextIndent">
    <w:name w:val="Body Text Indent"/>
    <w:basedOn w:val="Normal"/>
    <w:pPr>
      <w:spacing w:line="360" w:lineRule="auto"/>
      <w:ind w:left="720" w:hanging="720"/>
    </w:pPr>
    <w:rPr>
      <w:rFonts w:ascii="Times New Roman" w:hAnsi="Times New Roman"/>
    </w:rPr>
  </w:style>
  <w:style w:type="paragraph" w:styleId="BodyText">
    <w:name w:val="Body Text"/>
    <w:basedOn w:val="Normal"/>
    <w:pPr>
      <w:spacing w:line="360" w:lineRule="auto"/>
    </w:pPr>
    <w:rPr>
      <w:noProof/>
    </w:rPr>
  </w:style>
  <w:style w:type="paragraph" w:styleId="BodyTextIndent2">
    <w:name w:val="Body Text Indent 2"/>
    <w:basedOn w:val="Normal"/>
    <w:pPr>
      <w:spacing w:line="360" w:lineRule="auto"/>
      <w:ind w:left="720" w:hanging="720"/>
    </w:pPr>
    <w:rPr>
      <w:noProof/>
    </w:rPr>
  </w:style>
  <w:style w:type="paragraph" w:styleId="BodyText2">
    <w:name w:val="Body Text 2"/>
    <w:basedOn w:val="Normal"/>
    <w:pPr>
      <w:spacing w:line="360" w:lineRule="auto"/>
    </w:pPr>
  </w:style>
  <w:style w:type="paragraph" w:styleId="Caption">
    <w:name w:val="caption"/>
    <w:basedOn w:val="Normal"/>
    <w:next w:val="Normal"/>
    <w:qFormat/>
    <w:pPr>
      <w:spacing w:line="360" w:lineRule="auto"/>
    </w:pPr>
    <w:rPr>
      <w:b/>
    </w:rPr>
  </w:style>
  <w:style w:type="paragraph" w:styleId="BodyTextIndent3">
    <w:name w:val="Body Text Indent 3"/>
    <w:basedOn w:val="Normal"/>
    <w:pPr>
      <w:ind w:left="810" w:hanging="810"/>
    </w:pPr>
    <w:rPr>
      <w:rFonts w:ascii="Times New Roman" w:hAnsi="Times New Roman"/>
      <w:b/>
    </w:rPr>
  </w:style>
  <w:style w:type="paragraph" w:styleId="Title">
    <w:name w:val="Title"/>
    <w:basedOn w:val="Normal"/>
    <w:qFormat/>
    <w:pPr>
      <w:jc w:val="center"/>
    </w:pPr>
    <w:rPr>
      <w:rFonts w:ascii="Times New Roman" w:hAnsi="Times New Roman"/>
      <w:b/>
      <w:sz w:val="36"/>
    </w:rPr>
  </w:style>
  <w:style w:type="table" w:styleId="TableGrid">
    <w:name w:val="Table Grid"/>
    <w:basedOn w:val="TableNormal"/>
    <w:uiPriority w:val="39"/>
    <w:rsid w:val="00F274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4548F5"/>
    <w:rPr>
      <w:rFonts w:ascii="Tahoma" w:hAnsi="Tahoma"/>
      <w:b/>
      <w:color w:val="008000"/>
      <w:sz w:val="24"/>
      <w:u w:val="single"/>
      <w:bdr w:val="none" w:sz="0" w:space="0" w:color="auto"/>
      <w:shd w:val="clear" w:color="auto" w:fil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A808C3"/>
    <w:pPr>
      <w:keepNext/>
      <w:keepLines/>
      <w:pBdr>
        <w:bottom w:val="single" w:sz="8" w:space="1" w:color="auto"/>
      </w:pBdr>
      <w:tabs>
        <w:tab w:val="clear" w:pos="-720"/>
      </w:tabs>
      <w:spacing w:before="0" w:after="480" w:line="240" w:lineRule="auto"/>
      <w:outlineLvl w:val="9"/>
    </w:pPr>
    <w:rPr>
      <w:rFonts w:eastAsiaTheme="majorEastAsia" w:cstheme="majorBidi"/>
      <w:bCs/>
      <w:sz w:val="40"/>
      <w:szCs w:val="28"/>
      <w:u w:val="none"/>
      <w:lang w:val="en-US" w:eastAsia="ja-JP"/>
    </w:rPr>
  </w:style>
  <w:style w:type="paragraph" w:styleId="TOC2">
    <w:name w:val="toc 2"/>
    <w:basedOn w:val="Normal"/>
    <w:next w:val="Normal"/>
    <w:autoRedefine/>
    <w:uiPriority w:val="39"/>
    <w:rsid w:val="004637D2"/>
    <w:pPr>
      <w:tabs>
        <w:tab w:val="clear" w:pos="-720"/>
        <w:tab w:val="left" w:pos="1008"/>
        <w:tab w:val="right" w:pos="9072"/>
      </w:tabs>
      <w:spacing w:line="240" w:lineRule="auto"/>
      <w:ind w:left="1152" w:right="1440" w:hanging="720"/>
    </w:pPr>
    <w:rPr>
      <w:rFonts w:ascii="Helv" w:eastAsia="SimSun" w:hAnsi="Helv"/>
      <w:noProof/>
      <w:color w:val="000000" w:themeColor="text1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rsid w:val="00864E40"/>
    <w:pPr>
      <w:tabs>
        <w:tab w:val="clear" w:pos="-720"/>
        <w:tab w:val="left" w:pos="1728"/>
        <w:tab w:val="right" w:pos="9072"/>
      </w:tabs>
      <w:spacing w:line="264" w:lineRule="auto"/>
      <w:ind w:left="1009" w:right="289"/>
    </w:pPr>
    <w:rPr>
      <w:rFonts w:eastAsia="SimSun"/>
      <w:noProof/>
      <w:color w:val="000000" w:themeColor="text1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rsid w:val="00557A0D"/>
    <w:pPr>
      <w:pBdr>
        <w:bottom w:val="single" w:sz="8" w:space="1" w:color="006600"/>
      </w:pBdr>
      <w:tabs>
        <w:tab w:val="clear" w:pos="-720"/>
        <w:tab w:val="left" w:pos="461"/>
        <w:tab w:val="right" w:pos="9072"/>
      </w:tabs>
      <w:spacing w:before="360" w:after="120" w:line="240" w:lineRule="auto"/>
    </w:pPr>
    <w:rPr>
      <w:rFonts w:eastAsia="SimSun" w:cs="Arial"/>
      <w:b/>
      <w:noProof/>
      <w:color w:val="000000" w:themeColor="text1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853E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06FC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06FCC"/>
    <w:rPr>
      <w:rFonts w:ascii="Segoe UI" w:hAnsi="Segoe UI" w:cs="Segoe UI"/>
      <w:sz w:val="18"/>
      <w:szCs w:val="18"/>
      <w:lang w:val="en-GB" w:eastAsia="en-US"/>
    </w:rPr>
  </w:style>
  <w:style w:type="character" w:styleId="HTMLCode">
    <w:name w:val="HTML Code"/>
    <w:basedOn w:val="DefaultParagraphFont"/>
    <w:unhideWhenUsed/>
    <w:rsid w:val="00843A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1402F"/>
    <w:pPr>
      <w:tabs>
        <w:tab w:val="clear" w:pos="-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lang w:val="en-SG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1402F"/>
    <w:rPr>
      <w:rFonts w:ascii="Courier New" w:eastAsia="Times New Roman" w:hAnsi="Courier New" w:cs="Courier New"/>
      <w:lang w:val="en-SG"/>
    </w:rPr>
  </w:style>
  <w:style w:type="paragraph" w:styleId="NormalWeb">
    <w:name w:val="Normal (Web)"/>
    <w:basedOn w:val="Normal"/>
    <w:uiPriority w:val="99"/>
    <w:unhideWhenUsed/>
    <w:rsid w:val="00C27854"/>
    <w:pPr>
      <w:tabs>
        <w:tab w:val="clear" w:pos="-720"/>
      </w:tabs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  <w:lang w:val="en-SG" w:eastAsia="zh-CN"/>
    </w:rPr>
  </w:style>
  <w:style w:type="table" w:customStyle="1" w:styleId="TableGrid1">
    <w:name w:val="Table Grid1"/>
    <w:basedOn w:val="TableNormal"/>
    <w:next w:val="TableGrid"/>
    <w:rsid w:val="00275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Heading1NounderlineBefore0ptAfter18ptBotto">
    <w:name w:val="Style Heading 1 + No underline Before:  0 pt After:  18 pt Botto..."/>
    <w:basedOn w:val="Heading1"/>
    <w:rsid w:val="007418BE"/>
    <w:pPr>
      <w:pBdr>
        <w:bottom w:val="single" w:sz="8" w:space="1" w:color="auto"/>
      </w:pBdr>
      <w:spacing w:before="0" w:after="360" w:line="264" w:lineRule="auto"/>
    </w:pPr>
    <w:rPr>
      <w:bCs/>
      <w:u w:val="none"/>
    </w:rPr>
  </w:style>
  <w:style w:type="paragraph" w:styleId="TOC4">
    <w:name w:val="toc 4"/>
    <w:basedOn w:val="Normal"/>
    <w:next w:val="Normal"/>
    <w:autoRedefine/>
    <w:rsid w:val="00864E40"/>
    <w:pPr>
      <w:tabs>
        <w:tab w:val="clear" w:pos="-720"/>
      </w:tabs>
      <w:spacing w:after="100"/>
      <w:ind w:left="720"/>
    </w:pPr>
  </w:style>
  <w:style w:type="character" w:styleId="PlaceholderText">
    <w:name w:val="Placeholder Text"/>
    <w:basedOn w:val="DefaultParagraphFont"/>
    <w:uiPriority w:val="99"/>
    <w:semiHidden/>
    <w:rsid w:val="00E150FC"/>
    <w:rPr>
      <w:color w:val="808080"/>
    </w:rPr>
  </w:style>
  <w:style w:type="character" w:styleId="CommentReference">
    <w:name w:val="annotation reference"/>
    <w:basedOn w:val="DefaultParagraphFont"/>
    <w:rsid w:val="00CB395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B3954"/>
    <w:pPr>
      <w:spacing w:line="240" w:lineRule="auto"/>
    </w:pPr>
    <w:rPr>
      <w:b/>
      <w:bCs/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CB3954"/>
    <w:rPr>
      <w:rFonts w:ascii="Arial" w:hAnsi="Arial"/>
      <w:sz w:val="24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B3954"/>
    <w:rPr>
      <w:rFonts w:ascii="Arial" w:hAnsi="Arial"/>
      <w:b/>
      <w:bCs/>
      <w:sz w:val="24"/>
      <w:lang w:val="en-GB" w:eastAsia="en-US"/>
    </w:rPr>
  </w:style>
  <w:style w:type="character" w:styleId="FollowedHyperlink">
    <w:name w:val="FollowedHyperlink"/>
    <w:basedOn w:val="DefaultParagraphFont"/>
    <w:rsid w:val="00154AFA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rsid w:val="005032F0"/>
    <w:rPr>
      <w:rFonts w:ascii="Arial" w:hAnsi="Arial"/>
      <w:b/>
      <w:color w:val="000000" w:themeColor="text1"/>
      <w:sz w:val="24"/>
      <w:lang w:val="en-GB" w:eastAsia="en-US"/>
    </w:rPr>
  </w:style>
  <w:style w:type="paragraph" w:styleId="Revision">
    <w:name w:val="Revision"/>
    <w:hidden/>
    <w:uiPriority w:val="99"/>
    <w:semiHidden/>
    <w:rsid w:val="007F7DBE"/>
    <w:rPr>
      <w:rFonts w:ascii="Arial" w:hAnsi="Arial"/>
      <w:sz w:val="22"/>
      <w:lang w:val="en-GB" w:eastAsia="en-US"/>
    </w:rPr>
  </w:style>
  <w:style w:type="character" w:customStyle="1" w:styleId="Heading1Char">
    <w:name w:val="Heading 1 Char"/>
    <w:basedOn w:val="DefaultParagraphFont"/>
    <w:link w:val="Heading1"/>
    <w:rsid w:val="005032F0"/>
    <w:rPr>
      <w:rFonts w:ascii="Arial" w:hAnsi="Arial"/>
      <w:b/>
      <w:color w:val="000000" w:themeColor="text1"/>
      <w:sz w:val="28"/>
      <w:u w:val="single" w:color="006600"/>
      <w:lang w:val="en-GB" w:eastAsia="en-US"/>
    </w:rPr>
  </w:style>
  <w:style w:type="paragraph" w:customStyle="1" w:styleId="Default">
    <w:name w:val="Default"/>
    <w:rsid w:val="001D57E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794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94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20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807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DATA\STYLE\COSTEX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834E6A2632E14E811CCEDBD7734A4C" ma:contentTypeVersion="2" ma:contentTypeDescription="Create a new document." ma:contentTypeScope="" ma:versionID="4fd47ff9c442cfbf8fa52c724c830806">
  <xsd:schema xmlns:xsd="http://www.w3.org/2001/XMLSchema" xmlns:xs="http://www.w3.org/2001/XMLSchema" xmlns:p="http://schemas.microsoft.com/office/2006/metadata/properties" xmlns:ns2="5663a6b2-2f92-404a-b0eb-2bbef9df2ade" targetNamespace="http://schemas.microsoft.com/office/2006/metadata/properties" ma:root="true" ma:fieldsID="4385ca160950943ff04cc8658b33e66b" ns2:_="">
    <xsd:import namespace="5663a6b2-2f92-404a-b0eb-2bbef9df2a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3a6b2-2f92-404a-b0eb-2bbef9df2a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E53CC2-CADC-4B03-8820-B0B5E23F49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63a6b2-2f92-404a-b0eb-2bbef9df2a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31F3C0-20AC-4629-B41D-75516AE48B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4AC0B8-6A49-4607-B989-A394B279D80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7CACE27-49B3-4841-890F-DCAF16F6AE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COSTEXT</Template>
  <TotalTime>26</TotalTime>
  <Pages>4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 E M A S E K  P O L Y T E C H N I C</vt:lpstr>
    </vt:vector>
  </TitlesOfParts>
  <Company>Temasek Polytechnic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 E M A S E K  P O L Y T E C H N I C</dc:title>
  <dc:subject>MCT Lab</dc:subject>
  <dc:creator>AiHwa</dc:creator>
  <cp:keywords/>
  <cp:lastModifiedBy>Leng Meng GOH (TP)</cp:lastModifiedBy>
  <cp:revision>21</cp:revision>
  <cp:lastPrinted>2021-05-20T13:06:00Z</cp:lastPrinted>
  <dcterms:created xsi:type="dcterms:W3CDTF">2022-11-29T03:18:00Z</dcterms:created>
  <dcterms:modified xsi:type="dcterms:W3CDTF">2026-06-01T02:05:00Z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9d7fc4-da81-42e5-b309-526f71322d86_Enabled">
    <vt:lpwstr>true</vt:lpwstr>
  </property>
  <property fmtid="{D5CDD505-2E9C-101B-9397-08002B2CF9AE}" pid="3" name="MSIP_Label_f69d7fc4-da81-42e5-b309-526f71322d86_SetDate">
    <vt:lpwstr>2021-03-19T12:20:22Z</vt:lpwstr>
  </property>
  <property fmtid="{D5CDD505-2E9C-101B-9397-08002B2CF9AE}" pid="4" name="MSIP_Label_f69d7fc4-da81-42e5-b309-526f71322d86_Method">
    <vt:lpwstr>Standard</vt:lpwstr>
  </property>
  <property fmtid="{D5CDD505-2E9C-101B-9397-08002B2CF9AE}" pid="5" name="MSIP_Label_f69d7fc4-da81-42e5-b309-526f71322d86_Name">
    <vt:lpwstr>Non Sensitive</vt:lpwstr>
  </property>
  <property fmtid="{D5CDD505-2E9C-101B-9397-08002B2CF9AE}" pid="6" name="MSIP_Label_f69d7fc4-da81-42e5-b309-526f71322d86_SiteId">
    <vt:lpwstr>25a99bf0-8e72-472a-ae50-adfbdf0df6f1</vt:lpwstr>
  </property>
  <property fmtid="{D5CDD505-2E9C-101B-9397-08002B2CF9AE}" pid="7" name="MSIP_Label_f69d7fc4-da81-42e5-b309-526f71322d86_ActionId">
    <vt:lpwstr>d38b1544-b11a-4e81-8424-eb6f4fecb492</vt:lpwstr>
  </property>
  <property fmtid="{D5CDD505-2E9C-101B-9397-08002B2CF9AE}" pid="8" name="MSIP_Label_f69d7fc4-da81-42e5-b309-526f71322d86_ContentBits">
    <vt:lpwstr>0</vt:lpwstr>
  </property>
  <property fmtid="{D5CDD505-2E9C-101B-9397-08002B2CF9AE}" pid="9" name="ContentTypeId">
    <vt:lpwstr>0x0101003B834E6A2632E14E811CCEDBD7734A4C</vt:lpwstr>
  </property>
</Properties>
</file>